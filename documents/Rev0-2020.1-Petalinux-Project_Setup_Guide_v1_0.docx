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DC203" w14:textId="074EAE06" w:rsidR="0098589F" w:rsidRPr="00E27EE1" w:rsidRDefault="00566B55" w:rsidP="0098589F">
      <w:pPr>
        <w:ind w:left="-142"/>
        <w:jc w:val="center"/>
        <w:rPr>
          <w:b/>
          <w:sz w:val="44"/>
          <w:szCs w:val="44"/>
          <w:lang w:val="en-CA"/>
        </w:rPr>
      </w:pPr>
      <w:r>
        <w:rPr>
          <w:b/>
          <w:sz w:val="44"/>
          <w:szCs w:val="44"/>
          <w:lang w:val="en-CA"/>
        </w:rPr>
        <w:t xml:space="preserve"> </w:t>
      </w:r>
      <w:r w:rsidR="00F24B9B">
        <w:rPr>
          <w:b/>
          <w:sz w:val="44"/>
          <w:szCs w:val="44"/>
          <w:lang w:val="en-CA"/>
        </w:rPr>
        <w:t xml:space="preserve">Rev0-2020.1-Petalinux </w:t>
      </w:r>
      <w:r w:rsidR="003B7901">
        <w:rPr>
          <w:b/>
          <w:sz w:val="44"/>
          <w:szCs w:val="44"/>
          <w:lang w:val="en-CA"/>
        </w:rPr>
        <w:t>Project Setup Guide</w:t>
      </w:r>
    </w:p>
    <w:p w14:paraId="0B0E05EA" w14:textId="5DC86DA4" w:rsidR="00D4731F" w:rsidRPr="00F63E07" w:rsidRDefault="00D4731F" w:rsidP="00D4731F">
      <w:pPr>
        <w:ind w:left="-142"/>
        <w:rPr>
          <w:bCs/>
          <w:sz w:val="24"/>
          <w:szCs w:val="24"/>
          <w:lang w:val="en-CA"/>
        </w:rPr>
      </w:pPr>
      <w:r w:rsidRPr="00455B35">
        <w:rPr>
          <w:b/>
          <w:sz w:val="24"/>
          <w:szCs w:val="24"/>
          <w:lang w:val="en-CA"/>
        </w:rPr>
        <w:t>Author(s):</w:t>
      </w:r>
      <w:r w:rsidRPr="00F63E07">
        <w:rPr>
          <w:bCs/>
          <w:sz w:val="24"/>
          <w:szCs w:val="24"/>
          <w:lang w:val="en-CA"/>
        </w:rPr>
        <w:t xml:space="preserve"> </w:t>
      </w:r>
      <w:r w:rsidR="00C05983">
        <w:rPr>
          <w:bCs/>
          <w:sz w:val="24"/>
          <w:szCs w:val="24"/>
          <w:lang w:val="en-CA"/>
        </w:rPr>
        <w:t>L. Bidulka</w:t>
      </w:r>
    </w:p>
    <w:p w14:paraId="469158A6" w14:textId="52D8BF81" w:rsidR="00D4731F" w:rsidRPr="00F63E07" w:rsidRDefault="00D4731F" w:rsidP="00D4731F">
      <w:pPr>
        <w:ind w:left="-142"/>
        <w:rPr>
          <w:bCs/>
          <w:sz w:val="24"/>
          <w:szCs w:val="24"/>
          <w:lang w:val="en-CA"/>
        </w:rPr>
      </w:pPr>
      <w:r w:rsidRPr="00455B35">
        <w:rPr>
          <w:b/>
          <w:sz w:val="24"/>
          <w:szCs w:val="24"/>
          <w:lang w:val="en-CA"/>
        </w:rPr>
        <w:t>Release:</w:t>
      </w:r>
      <w:r w:rsidRPr="00F63E07">
        <w:rPr>
          <w:bCs/>
          <w:sz w:val="24"/>
          <w:szCs w:val="24"/>
          <w:lang w:val="en-CA"/>
        </w:rPr>
        <w:t xml:space="preserve"> </w:t>
      </w:r>
      <w:r w:rsidR="00C05983">
        <w:rPr>
          <w:bCs/>
          <w:sz w:val="24"/>
          <w:szCs w:val="24"/>
          <w:lang w:val="en-CA"/>
        </w:rPr>
        <w:t>2</w:t>
      </w:r>
      <w:r w:rsidR="009279AF">
        <w:rPr>
          <w:bCs/>
          <w:sz w:val="24"/>
          <w:szCs w:val="24"/>
          <w:lang w:val="en-CA"/>
        </w:rPr>
        <w:t>.</w:t>
      </w:r>
      <w:r w:rsidR="007A2D6E">
        <w:rPr>
          <w:bCs/>
          <w:sz w:val="24"/>
          <w:szCs w:val="24"/>
          <w:lang w:val="en-CA"/>
        </w:rPr>
        <w:t>0</w:t>
      </w:r>
    </w:p>
    <w:p w14:paraId="1953F424" w14:textId="68ABB4AD" w:rsidR="006C68EE" w:rsidRDefault="00D4731F" w:rsidP="006C68EE">
      <w:pPr>
        <w:ind w:left="-142"/>
        <w:rPr>
          <w:bCs/>
          <w:sz w:val="24"/>
          <w:szCs w:val="24"/>
          <w:lang w:val="en-CA"/>
        </w:rPr>
      </w:pPr>
      <w:r w:rsidRPr="00455B35">
        <w:rPr>
          <w:b/>
          <w:sz w:val="24"/>
          <w:szCs w:val="24"/>
          <w:lang w:val="en-CA"/>
        </w:rPr>
        <w:t>Release Date:</w:t>
      </w:r>
      <w:r w:rsidRPr="00F63E07">
        <w:rPr>
          <w:bCs/>
          <w:sz w:val="24"/>
          <w:szCs w:val="24"/>
          <w:lang w:val="en-CA"/>
        </w:rPr>
        <w:t xml:space="preserve"> </w:t>
      </w:r>
      <w:r w:rsidR="00C05983">
        <w:rPr>
          <w:bCs/>
          <w:sz w:val="24"/>
          <w:szCs w:val="24"/>
          <w:lang w:val="en-CA"/>
        </w:rPr>
        <w:t>23</w:t>
      </w:r>
      <w:r w:rsidR="00B41664">
        <w:rPr>
          <w:bCs/>
          <w:sz w:val="24"/>
          <w:szCs w:val="24"/>
          <w:lang w:val="en-CA"/>
        </w:rPr>
        <w:t>/</w:t>
      </w:r>
      <w:r w:rsidR="00C05983">
        <w:rPr>
          <w:bCs/>
          <w:sz w:val="24"/>
          <w:szCs w:val="24"/>
          <w:lang w:val="en-CA"/>
        </w:rPr>
        <w:t>12</w:t>
      </w:r>
      <w:r w:rsidR="00B41664">
        <w:rPr>
          <w:bCs/>
          <w:sz w:val="24"/>
          <w:szCs w:val="24"/>
          <w:lang w:val="en-CA"/>
        </w:rPr>
        <w:t>/</w:t>
      </w:r>
      <w:r w:rsidR="009551C8">
        <w:rPr>
          <w:bCs/>
          <w:sz w:val="24"/>
          <w:szCs w:val="24"/>
          <w:lang w:val="en-CA"/>
        </w:rPr>
        <w:t>2020</w:t>
      </w:r>
    </w:p>
    <w:p w14:paraId="555A5828" w14:textId="0FD02B4A" w:rsidR="006C68EE" w:rsidRDefault="006C68EE" w:rsidP="006C68EE">
      <w:pPr>
        <w:ind w:left="-142"/>
        <w:rPr>
          <w:bCs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t>Document Type:</w:t>
      </w:r>
      <w:r>
        <w:rPr>
          <w:bCs/>
          <w:sz w:val="24"/>
          <w:szCs w:val="24"/>
          <w:lang w:val="en-CA"/>
        </w:rPr>
        <w:t xml:space="preserve"> </w:t>
      </w:r>
      <w:r w:rsidR="00750CC6">
        <w:rPr>
          <w:bCs/>
          <w:sz w:val="24"/>
          <w:szCs w:val="24"/>
          <w:lang w:val="en-CA"/>
        </w:rPr>
        <w:t>Guide</w:t>
      </w:r>
    </w:p>
    <w:p w14:paraId="2575CC58" w14:textId="7F48D23B" w:rsidR="00970294" w:rsidRPr="00970294" w:rsidRDefault="00970294" w:rsidP="006C68EE">
      <w:pPr>
        <w:ind w:left="-142"/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t>Project:</w:t>
      </w:r>
      <w:r>
        <w:rPr>
          <w:bCs/>
          <w:sz w:val="24"/>
          <w:szCs w:val="24"/>
          <w:lang w:val="en-CA"/>
        </w:rPr>
        <w:t xml:space="preserve"> </w:t>
      </w:r>
      <w:proofErr w:type="spellStart"/>
      <w:r w:rsidR="00D66DE9">
        <w:rPr>
          <w:bCs/>
          <w:sz w:val="24"/>
          <w:szCs w:val="24"/>
          <w:lang w:val="en-CA"/>
        </w:rPr>
        <w:t>NuPRISM</w:t>
      </w:r>
      <w:proofErr w:type="spellEnd"/>
    </w:p>
    <w:p w14:paraId="2C0CDA53" w14:textId="4F3096CF" w:rsidR="003E081A" w:rsidRPr="00194116" w:rsidRDefault="00303116" w:rsidP="00194116">
      <w:pPr>
        <w:ind w:left="-142"/>
        <w:rPr>
          <w:bCs/>
          <w:sz w:val="24"/>
          <w:szCs w:val="24"/>
          <w:lang w:val="en-CA"/>
        </w:rPr>
        <w:sectPr w:rsidR="003E081A" w:rsidRPr="00194116" w:rsidSect="00E9302B">
          <w:headerReference w:type="default" r:id="rId8"/>
          <w:footerReference w:type="default" r:id="rId9"/>
          <w:pgSz w:w="12240" w:h="15840"/>
          <w:pgMar w:top="1955" w:right="1440" w:bottom="1796" w:left="1440" w:header="482" w:footer="1006" w:gutter="0"/>
          <w:cols w:space="708"/>
          <w:docGrid w:linePitch="360"/>
        </w:sectPr>
      </w:pPr>
      <w:r w:rsidRPr="00455B35">
        <w:rPr>
          <w:b/>
          <w:sz w:val="24"/>
          <w:szCs w:val="24"/>
          <w:lang w:val="en-CA"/>
        </w:rPr>
        <w:t>Keywords:</w:t>
      </w:r>
      <w:r>
        <w:rPr>
          <w:bCs/>
          <w:sz w:val="24"/>
          <w:szCs w:val="24"/>
          <w:lang w:val="en-CA"/>
        </w:rPr>
        <w:t xml:space="preserve"> </w:t>
      </w:r>
      <w:r w:rsidR="00194116">
        <w:rPr>
          <w:bCs/>
          <w:sz w:val="24"/>
          <w:szCs w:val="24"/>
          <w:lang w:val="en-CA"/>
        </w:rPr>
        <w:t xml:space="preserve"> </w:t>
      </w:r>
      <w:proofErr w:type="spellStart"/>
      <w:r w:rsidR="00194116">
        <w:rPr>
          <w:bCs/>
          <w:sz w:val="24"/>
          <w:szCs w:val="24"/>
          <w:lang w:val="en-CA"/>
        </w:rPr>
        <w:t>Vivado</w:t>
      </w:r>
      <w:proofErr w:type="spellEnd"/>
      <w:r w:rsidR="00194116">
        <w:rPr>
          <w:bCs/>
          <w:sz w:val="24"/>
          <w:szCs w:val="24"/>
          <w:lang w:val="en-CA"/>
        </w:rPr>
        <w:t xml:space="preserve">, </w:t>
      </w:r>
      <w:proofErr w:type="spellStart"/>
      <w:r w:rsidR="00194116">
        <w:rPr>
          <w:bCs/>
          <w:sz w:val="24"/>
          <w:szCs w:val="24"/>
          <w:lang w:val="en-CA"/>
        </w:rPr>
        <w:t>Petalinux</w:t>
      </w:r>
      <w:proofErr w:type="spellEnd"/>
      <w:r w:rsidR="00194116">
        <w:rPr>
          <w:bCs/>
          <w:sz w:val="24"/>
          <w:szCs w:val="24"/>
          <w:lang w:val="en-CA"/>
        </w:rPr>
        <w:t xml:space="preserve">, </w:t>
      </w:r>
      <w:proofErr w:type="spellStart"/>
      <w:r w:rsidR="00194116">
        <w:rPr>
          <w:bCs/>
          <w:sz w:val="24"/>
          <w:szCs w:val="24"/>
          <w:lang w:val="en-CA"/>
        </w:rPr>
        <w:t>NuPRISM</w:t>
      </w:r>
      <w:proofErr w:type="spellEnd"/>
      <w:r w:rsidR="00194116">
        <w:rPr>
          <w:bCs/>
          <w:sz w:val="24"/>
          <w:szCs w:val="24"/>
          <w:lang w:val="en-CA"/>
        </w:rPr>
        <w:t>, Firmware, Guide</w:t>
      </w:r>
      <w:r w:rsidR="00385CD5">
        <w:rPr>
          <w:bCs/>
          <w:sz w:val="24"/>
          <w:szCs w:val="24"/>
          <w:lang w:val="en-CA"/>
        </w:rPr>
        <w:t>, 2020.1</w:t>
      </w:r>
    </w:p>
    <w:p w14:paraId="3756781F" w14:textId="5DE818D0" w:rsidR="006D5B83" w:rsidRDefault="006D5B83" w:rsidP="00E7684E">
      <w:pPr>
        <w:ind w:left="0"/>
        <w:jc w:val="center"/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lastRenderedPageBreak/>
        <w:t>History of Changes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2446"/>
        <w:gridCol w:w="2317"/>
        <w:gridCol w:w="2586"/>
        <w:gridCol w:w="2143"/>
      </w:tblGrid>
      <w:tr w:rsidR="0053527E" w14:paraId="3102691B" w14:textId="706A183D" w:rsidTr="0053527E">
        <w:tc>
          <w:tcPr>
            <w:tcW w:w="2446" w:type="dxa"/>
          </w:tcPr>
          <w:p w14:paraId="3E0BF728" w14:textId="61360F53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Release No.</w:t>
            </w:r>
          </w:p>
        </w:tc>
        <w:tc>
          <w:tcPr>
            <w:tcW w:w="2317" w:type="dxa"/>
          </w:tcPr>
          <w:p w14:paraId="6C157C5D" w14:textId="7D8AB390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586" w:type="dxa"/>
          </w:tcPr>
          <w:p w14:paraId="0F50FCE4" w14:textId="388419DA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Description</w:t>
            </w:r>
          </w:p>
        </w:tc>
        <w:tc>
          <w:tcPr>
            <w:tcW w:w="2143" w:type="dxa"/>
          </w:tcPr>
          <w:p w14:paraId="3130DA44" w14:textId="0E0F3713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proofErr w:type="spellStart"/>
            <w:r>
              <w:rPr>
                <w:b/>
                <w:sz w:val="24"/>
                <w:szCs w:val="24"/>
                <w:lang w:val="en-CA"/>
              </w:rPr>
              <w:t>Authour</w:t>
            </w:r>
            <w:proofErr w:type="spellEnd"/>
            <w:r>
              <w:rPr>
                <w:b/>
                <w:sz w:val="24"/>
                <w:szCs w:val="24"/>
                <w:lang w:val="en-CA"/>
              </w:rPr>
              <w:t>(s)</w:t>
            </w:r>
          </w:p>
        </w:tc>
      </w:tr>
      <w:tr w:rsidR="0053527E" w14:paraId="72C50479" w14:textId="3A323127" w:rsidTr="0053527E">
        <w:tc>
          <w:tcPr>
            <w:tcW w:w="2446" w:type="dxa"/>
          </w:tcPr>
          <w:p w14:paraId="44870614" w14:textId="6CAEF78A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 w:rsidRPr="0053527E">
              <w:rPr>
                <w:bCs/>
                <w:sz w:val="24"/>
                <w:szCs w:val="24"/>
                <w:lang w:val="en-CA"/>
              </w:rPr>
              <w:t>1</w:t>
            </w:r>
            <w:r w:rsidR="009279AF">
              <w:rPr>
                <w:bCs/>
                <w:sz w:val="24"/>
                <w:szCs w:val="24"/>
                <w:lang w:val="en-CA"/>
              </w:rPr>
              <w:t>.</w:t>
            </w:r>
            <w:r w:rsidR="003E081A">
              <w:rPr>
                <w:bCs/>
                <w:sz w:val="24"/>
                <w:szCs w:val="24"/>
                <w:lang w:val="en-CA"/>
              </w:rPr>
              <w:t>0</w:t>
            </w:r>
          </w:p>
        </w:tc>
        <w:tc>
          <w:tcPr>
            <w:tcW w:w="2317" w:type="dxa"/>
          </w:tcPr>
          <w:p w14:paraId="0B00FBDE" w14:textId="41CBED0F" w:rsidR="0053527E" w:rsidRPr="0053527E" w:rsidRDefault="003C77A6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21</w:t>
            </w:r>
            <w:r w:rsidR="003E081A">
              <w:rPr>
                <w:bCs/>
                <w:sz w:val="24"/>
                <w:szCs w:val="24"/>
                <w:lang w:val="en-CA"/>
              </w:rPr>
              <w:t>/</w:t>
            </w:r>
            <w:r>
              <w:rPr>
                <w:bCs/>
                <w:sz w:val="24"/>
                <w:szCs w:val="24"/>
                <w:lang w:val="en-CA"/>
              </w:rPr>
              <w:t>08</w:t>
            </w:r>
            <w:r w:rsidR="003E081A">
              <w:rPr>
                <w:bCs/>
                <w:sz w:val="24"/>
                <w:szCs w:val="24"/>
                <w:lang w:val="en-CA"/>
              </w:rPr>
              <w:t>/</w:t>
            </w:r>
            <w:r>
              <w:rPr>
                <w:bCs/>
                <w:sz w:val="24"/>
                <w:szCs w:val="24"/>
                <w:lang w:val="en-CA"/>
              </w:rPr>
              <w:t>2020</w:t>
            </w:r>
          </w:p>
        </w:tc>
        <w:tc>
          <w:tcPr>
            <w:tcW w:w="2586" w:type="dxa"/>
          </w:tcPr>
          <w:p w14:paraId="3FCB3BE1" w14:textId="73A4E77B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Initial Release</w:t>
            </w:r>
          </w:p>
        </w:tc>
        <w:tc>
          <w:tcPr>
            <w:tcW w:w="2143" w:type="dxa"/>
          </w:tcPr>
          <w:p w14:paraId="329485D4" w14:textId="2654E4C1" w:rsidR="0053527E" w:rsidRPr="0053527E" w:rsidRDefault="003C77A6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R. Payne</w:t>
            </w:r>
          </w:p>
        </w:tc>
      </w:tr>
      <w:tr w:rsidR="0053527E" w14:paraId="081DE680" w14:textId="06DED5A2" w:rsidTr="0053527E">
        <w:tc>
          <w:tcPr>
            <w:tcW w:w="2446" w:type="dxa"/>
          </w:tcPr>
          <w:p w14:paraId="0B4978B7" w14:textId="396E6BB7" w:rsidR="0053527E" w:rsidRPr="0053527E" w:rsidRDefault="00C05983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2.0</w:t>
            </w:r>
          </w:p>
        </w:tc>
        <w:tc>
          <w:tcPr>
            <w:tcW w:w="2317" w:type="dxa"/>
          </w:tcPr>
          <w:p w14:paraId="1CA8C78B" w14:textId="49D63E86" w:rsidR="0053527E" w:rsidRPr="0053527E" w:rsidRDefault="00C05983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23/12/2020</w:t>
            </w:r>
          </w:p>
        </w:tc>
        <w:tc>
          <w:tcPr>
            <w:tcW w:w="2586" w:type="dxa"/>
          </w:tcPr>
          <w:p w14:paraId="11FBE8C7" w14:textId="06A90FF3" w:rsidR="0053527E" w:rsidRPr="0053527E" w:rsidRDefault="00C05983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December Revision</w:t>
            </w:r>
          </w:p>
        </w:tc>
        <w:tc>
          <w:tcPr>
            <w:tcW w:w="2143" w:type="dxa"/>
          </w:tcPr>
          <w:p w14:paraId="2DB6637F" w14:textId="3424E51D" w:rsidR="0053527E" w:rsidRPr="0053527E" w:rsidRDefault="00C05983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L. Bidulka</w:t>
            </w:r>
          </w:p>
        </w:tc>
      </w:tr>
      <w:tr w:rsidR="0053527E" w14:paraId="5CEC0F2B" w14:textId="4913C917" w:rsidTr="0053527E">
        <w:tc>
          <w:tcPr>
            <w:tcW w:w="2446" w:type="dxa"/>
          </w:tcPr>
          <w:p w14:paraId="7E20658F" w14:textId="0CFA5503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317" w:type="dxa"/>
          </w:tcPr>
          <w:p w14:paraId="3BE50D78" w14:textId="11A54951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586" w:type="dxa"/>
          </w:tcPr>
          <w:p w14:paraId="5D428B6F" w14:textId="224023AC" w:rsidR="00B7292D" w:rsidRPr="0053527E" w:rsidRDefault="00B7292D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143" w:type="dxa"/>
          </w:tcPr>
          <w:p w14:paraId="17165BE9" w14:textId="67402108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</w:tr>
      <w:tr w:rsidR="004A2998" w14:paraId="46C668A0" w14:textId="77777777" w:rsidTr="0053527E">
        <w:tc>
          <w:tcPr>
            <w:tcW w:w="2446" w:type="dxa"/>
          </w:tcPr>
          <w:p w14:paraId="05FCA24F" w14:textId="2A48C136" w:rsidR="004A2998" w:rsidRDefault="004A2998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317" w:type="dxa"/>
          </w:tcPr>
          <w:p w14:paraId="47EB527E" w14:textId="12D5AC89" w:rsidR="004A2998" w:rsidRDefault="004A2998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586" w:type="dxa"/>
          </w:tcPr>
          <w:p w14:paraId="29C8828B" w14:textId="4F4B324E" w:rsidR="004A2998" w:rsidRDefault="004A2998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143" w:type="dxa"/>
          </w:tcPr>
          <w:p w14:paraId="0C44CF03" w14:textId="7A9C0A7C" w:rsidR="00323E4E" w:rsidRDefault="00323E4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</w:tr>
    </w:tbl>
    <w:p w14:paraId="5297567E" w14:textId="77777777" w:rsidR="00706A5F" w:rsidRDefault="00706A5F" w:rsidP="00EF1627">
      <w:pPr>
        <w:pStyle w:val="Heading1"/>
        <w:ind w:left="0"/>
        <w:sectPr w:rsidR="00706A5F" w:rsidSect="00E9302B">
          <w:pgSz w:w="12240" w:h="15840"/>
          <w:pgMar w:top="1955" w:right="1440" w:bottom="1796" w:left="1440" w:header="482" w:footer="1006" w:gutter="0"/>
          <w:cols w:space="708"/>
          <w:docGrid w:linePitch="360"/>
        </w:sectPr>
      </w:pPr>
    </w:p>
    <w:p w14:paraId="1745B1A1" w14:textId="1A1E34E9" w:rsidR="006C0006" w:rsidRPr="006C0006" w:rsidRDefault="00C46ABB" w:rsidP="006C0006">
      <w:pPr>
        <w:pStyle w:val="Heading1"/>
      </w:pPr>
      <w:r>
        <w:lastRenderedPageBreak/>
        <w:t>Introductio</w:t>
      </w:r>
      <w:r w:rsidR="004164E4">
        <w:t>n</w:t>
      </w:r>
    </w:p>
    <w:p w14:paraId="13E0807A" w14:textId="763B68DA" w:rsidR="006C0006" w:rsidRDefault="006C0006">
      <w:pPr>
        <w:pStyle w:val="Heading1"/>
      </w:pPr>
      <w:proofErr w:type="spellStart"/>
      <w:r>
        <w:t>Vivado</w:t>
      </w:r>
      <w:proofErr w:type="spellEnd"/>
      <w:r>
        <w:t xml:space="preserve"> </w:t>
      </w:r>
      <w:r w:rsidR="0060531E">
        <w:t xml:space="preserve">and </w:t>
      </w:r>
      <w:proofErr w:type="spellStart"/>
      <w:r w:rsidR="0060531E">
        <w:t>Vivado</w:t>
      </w:r>
      <w:proofErr w:type="spellEnd"/>
      <w:r w:rsidR="0060531E">
        <w:t xml:space="preserve"> Project </w:t>
      </w:r>
      <w:r>
        <w:t>Setup</w:t>
      </w:r>
    </w:p>
    <w:p w14:paraId="603273EC" w14:textId="21A469C9" w:rsidR="00E66289" w:rsidRDefault="00E66289" w:rsidP="00E66289">
      <w:pPr>
        <w:pStyle w:val="ListParagraph"/>
        <w:numPr>
          <w:ilvl w:val="0"/>
          <w:numId w:val="31"/>
        </w:numPr>
      </w:pPr>
      <w:r>
        <w:t xml:space="preserve">If not installed, download </w:t>
      </w:r>
      <w:proofErr w:type="spellStart"/>
      <w:r>
        <w:t>Vivado</w:t>
      </w:r>
      <w:proofErr w:type="spellEnd"/>
      <w:r>
        <w:t xml:space="preserve"> 2020.1 from </w:t>
      </w:r>
      <w:hyperlink r:id="rId10" w:history="1">
        <w:r>
          <w:rPr>
            <w:rStyle w:val="Hyperlink"/>
          </w:rPr>
          <w:t>https://www.xilinx.com/support/download.html</w:t>
        </w:r>
      </w:hyperlink>
    </w:p>
    <w:p w14:paraId="3B7B19D0" w14:textId="60585616" w:rsidR="00E66289" w:rsidRDefault="00E66289" w:rsidP="00E66289">
      <w:pPr>
        <w:pStyle w:val="ListParagraph"/>
        <w:numPr>
          <w:ilvl w:val="1"/>
          <w:numId w:val="31"/>
        </w:numPr>
      </w:pPr>
      <w:r>
        <w:t xml:space="preserve">The only chip required is the </w:t>
      </w:r>
      <w:proofErr w:type="spellStart"/>
      <w:r>
        <w:t>ZynqMPSoC</w:t>
      </w:r>
      <w:proofErr w:type="spellEnd"/>
      <w:r w:rsidR="00A039CF">
        <w:t>. To limit the download size, it is recommended that only that one is downloaded</w:t>
      </w:r>
    </w:p>
    <w:p w14:paraId="6D038B17" w14:textId="2EFC7900" w:rsidR="00A039CF" w:rsidRPr="001A4ABF" w:rsidRDefault="00A039CF" w:rsidP="00A039CF">
      <w:pPr>
        <w:pStyle w:val="ListParagraph"/>
        <w:numPr>
          <w:ilvl w:val="0"/>
          <w:numId w:val="31"/>
        </w:numPr>
        <w:rPr>
          <w:rStyle w:val="Hyperlink"/>
          <w:color w:val="auto"/>
          <w:u w:val="none"/>
        </w:rPr>
      </w:pPr>
      <w:r>
        <w:t xml:space="preserve">Clone the project located here: </w:t>
      </w:r>
      <w:hyperlink r:id="rId11" w:history="1">
        <w:r>
          <w:rPr>
            <w:rStyle w:val="Hyperlink"/>
          </w:rPr>
          <w:t>https://edev-group.triumf.ca/fw/exp/nuprism/xu1/rev0-2020.1-petalinux</w:t>
        </w:r>
      </w:hyperlink>
    </w:p>
    <w:p w14:paraId="29F78500" w14:textId="7A0065AD" w:rsidR="001A4ABF" w:rsidRDefault="001A4ABF" w:rsidP="001A4ABF">
      <w:pPr>
        <w:pStyle w:val="ListParagraph"/>
        <w:numPr>
          <w:ilvl w:val="1"/>
          <w:numId w:val="3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Be sure to clone it as high as possible in your directory to avoid </w:t>
      </w:r>
      <w:proofErr w:type="spellStart"/>
      <w:r>
        <w:rPr>
          <w:rStyle w:val="Hyperlink"/>
          <w:color w:val="auto"/>
          <w:u w:val="none"/>
        </w:rPr>
        <w:t>Vivado</w:t>
      </w:r>
      <w:proofErr w:type="spellEnd"/>
      <w:r>
        <w:rPr>
          <w:rStyle w:val="Hyperlink"/>
          <w:color w:val="auto"/>
          <w:u w:val="none"/>
        </w:rPr>
        <w:t xml:space="preserve"> compilation errors due to length of path</w:t>
      </w:r>
    </w:p>
    <w:p w14:paraId="7C49852C" w14:textId="1210DC31" w:rsidR="001A4ABF" w:rsidRDefault="001A4ABF" w:rsidP="001A4ABF">
      <w:pPr>
        <w:pStyle w:val="ListParagraph"/>
        <w:numPr>
          <w:ilvl w:val="2"/>
          <w:numId w:val="31"/>
        </w:numPr>
      </w:pPr>
      <w:r>
        <w:rPr>
          <w:rStyle w:val="Hyperlink"/>
          <w:color w:val="auto"/>
          <w:u w:val="none"/>
        </w:rPr>
        <w:t>Ex: C:/Repos/</w:t>
      </w:r>
    </w:p>
    <w:p w14:paraId="2E55661F" w14:textId="1747C69B" w:rsidR="00E70820" w:rsidRDefault="00E70820" w:rsidP="00A039CF">
      <w:pPr>
        <w:pStyle w:val="ListParagraph"/>
        <w:numPr>
          <w:ilvl w:val="0"/>
          <w:numId w:val="31"/>
        </w:numPr>
      </w:pPr>
      <w:r>
        <w:t xml:space="preserve">Open the project using </w:t>
      </w:r>
      <w:proofErr w:type="spellStart"/>
      <w:r>
        <w:t>Vivado</w:t>
      </w:r>
      <w:proofErr w:type="spellEnd"/>
      <w:r>
        <w:t xml:space="preserve"> 2020.1</w:t>
      </w:r>
    </w:p>
    <w:p w14:paraId="379AD916" w14:textId="23965340" w:rsidR="007476F6" w:rsidRDefault="005877EC" w:rsidP="00A039CF">
      <w:pPr>
        <w:pStyle w:val="ListParagraph"/>
        <w:numPr>
          <w:ilvl w:val="0"/>
          <w:numId w:val="31"/>
        </w:numPr>
      </w:pPr>
      <w:r>
        <w:t>Run synthesis</w:t>
      </w:r>
    </w:p>
    <w:p w14:paraId="5904765F" w14:textId="2513FDC0" w:rsidR="00FE23E2" w:rsidRDefault="00FE23E2" w:rsidP="00FE23E2">
      <w:pPr>
        <w:pStyle w:val="ListParagraph"/>
        <w:numPr>
          <w:ilvl w:val="1"/>
          <w:numId w:val="31"/>
        </w:numPr>
      </w:pPr>
      <w:r>
        <w:t>If you get some errors, try regenerating output products and synthesizing again.</w:t>
      </w:r>
    </w:p>
    <w:p w14:paraId="069C7C9F" w14:textId="6FE05C13" w:rsidR="005877EC" w:rsidRDefault="005877EC" w:rsidP="005877EC">
      <w:pPr>
        <w:pStyle w:val="ListParagraph"/>
        <w:numPr>
          <w:ilvl w:val="0"/>
          <w:numId w:val="31"/>
        </w:numPr>
      </w:pPr>
      <w:r>
        <w:t>If you want to set up the Integrated Logic Analyzer (ILA)</w:t>
      </w:r>
    </w:p>
    <w:p w14:paraId="0D3944F5" w14:textId="39179F19" w:rsidR="005877EC" w:rsidRDefault="005877EC" w:rsidP="005877EC">
      <w:pPr>
        <w:pStyle w:val="ListParagraph"/>
        <w:numPr>
          <w:ilvl w:val="1"/>
          <w:numId w:val="31"/>
        </w:numPr>
      </w:pPr>
      <w:r>
        <w:t>Open synthesized design</w:t>
      </w:r>
    </w:p>
    <w:p w14:paraId="4C2CD493" w14:textId="3519E9C2" w:rsidR="005877EC" w:rsidRDefault="005877EC" w:rsidP="005877EC">
      <w:pPr>
        <w:pStyle w:val="ListParagraph"/>
        <w:numPr>
          <w:ilvl w:val="1"/>
          <w:numId w:val="31"/>
        </w:numPr>
      </w:pPr>
      <w:r>
        <w:t>Navigate to set up a debug and select the signals you would like to view</w:t>
      </w:r>
    </w:p>
    <w:p w14:paraId="3E29755E" w14:textId="54F2D6A6" w:rsidR="005877EC" w:rsidRDefault="005877EC" w:rsidP="005877EC">
      <w:pPr>
        <w:pStyle w:val="ListParagraph"/>
        <w:numPr>
          <w:ilvl w:val="0"/>
          <w:numId w:val="31"/>
        </w:numPr>
      </w:pPr>
      <w:r>
        <w:t>Run implementation</w:t>
      </w:r>
    </w:p>
    <w:p w14:paraId="03218543" w14:textId="44F3835B" w:rsidR="005877EC" w:rsidRDefault="005877EC" w:rsidP="005877EC">
      <w:pPr>
        <w:pStyle w:val="ListParagraph"/>
        <w:numPr>
          <w:ilvl w:val="0"/>
          <w:numId w:val="31"/>
        </w:numPr>
      </w:pPr>
      <w:r>
        <w:t xml:space="preserve">Generate </w:t>
      </w:r>
      <w:proofErr w:type="spellStart"/>
      <w:r>
        <w:t>Bitstream</w:t>
      </w:r>
      <w:proofErr w:type="spellEnd"/>
    </w:p>
    <w:p w14:paraId="4D0311CD" w14:textId="3D78DB37" w:rsidR="00BC2360" w:rsidRDefault="00BC2360" w:rsidP="005877EC">
      <w:pPr>
        <w:pStyle w:val="ListParagraph"/>
        <w:numPr>
          <w:ilvl w:val="0"/>
          <w:numId w:val="31"/>
        </w:numPr>
      </w:pPr>
      <w:r>
        <w:t>Go to File -&gt; Export -&gt; Export Hardware</w:t>
      </w:r>
    </w:p>
    <w:p w14:paraId="607E9D14" w14:textId="3088E013" w:rsidR="00BC2360" w:rsidRDefault="00BC2360" w:rsidP="00BC2360">
      <w:pPr>
        <w:pStyle w:val="ListParagraph"/>
        <w:numPr>
          <w:ilvl w:val="1"/>
          <w:numId w:val="31"/>
        </w:numPr>
      </w:pPr>
      <w:r>
        <w:t>Select Fixed platform type</w:t>
      </w:r>
    </w:p>
    <w:p w14:paraId="0E08F8AB" w14:textId="5A5FBF1F" w:rsidR="00BC2360" w:rsidRDefault="00BC2360" w:rsidP="00BC2360">
      <w:pPr>
        <w:pStyle w:val="ListParagraph"/>
        <w:numPr>
          <w:ilvl w:val="1"/>
          <w:numId w:val="31"/>
        </w:numPr>
      </w:pPr>
      <w:r>
        <w:t xml:space="preserve">Select Include </w:t>
      </w:r>
      <w:proofErr w:type="spellStart"/>
      <w:r>
        <w:t>Bitstream</w:t>
      </w:r>
      <w:proofErr w:type="spellEnd"/>
    </w:p>
    <w:p w14:paraId="2633F489" w14:textId="03787915" w:rsidR="00BC2360" w:rsidRDefault="00BC2360" w:rsidP="00BC2360">
      <w:pPr>
        <w:pStyle w:val="ListParagraph"/>
        <w:numPr>
          <w:ilvl w:val="1"/>
          <w:numId w:val="31"/>
        </w:numPr>
      </w:pPr>
      <w:r>
        <w:t xml:space="preserve">Export to default </w:t>
      </w:r>
      <w:r w:rsidR="00FE23E2">
        <w:t>folder</w:t>
      </w:r>
    </w:p>
    <w:p w14:paraId="705A71E4" w14:textId="0C523568" w:rsidR="00BC2360" w:rsidRPr="00E66289" w:rsidRDefault="00BC2360" w:rsidP="00BC2360">
      <w:pPr>
        <w:pStyle w:val="ListParagraph"/>
        <w:numPr>
          <w:ilvl w:val="1"/>
          <w:numId w:val="31"/>
        </w:numPr>
      </w:pPr>
      <w:r>
        <w:t>Finish</w:t>
      </w:r>
    </w:p>
    <w:p w14:paraId="3F320ADD" w14:textId="6EA8DDE9" w:rsidR="00977BA6" w:rsidRDefault="00977BA6">
      <w:pPr>
        <w:pStyle w:val="Heading1"/>
      </w:pPr>
      <w:r>
        <w:t>Hardware Setup</w:t>
      </w:r>
    </w:p>
    <w:p w14:paraId="650EB606" w14:textId="412701AC" w:rsidR="00276010" w:rsidRDefault="00276010" w:rsidP="00276010">
      <w:r>
        <w:t>Required Hardware:</w:t>
      </w:r>
    </w:p>
    <w:p w14:paraId="1077FF80" w14:textId="72DC9AE3" w:rsidR="00276010" w:rsidRDefault="00276010" w:rsidP="00276010">
      <w:pPr>
        <w:pStyle w:val="ListParagraph"/>
        <w:numPr>
          <w:ilvl w:val="0"/>
          <w:numId w:val="30"/>
        </w:numPr>
      </w:pPr>
      <w:r>
        <w:t>Mainboard</w:t>
      </w:r>
    </w:p>
    <w:p w14:paraId="3497A9EA" w14:textId="1046A664" w:rsidR="00276010" w:rsidRDefault="00276010" w:rsidP="00276010">
      <w:pPr>
        <w:pStyle w:val="ListParagraph"/>
        <w:numPr>
          <w:ilvl w:val="0"/>
          <w:numId w:val="30"/>
        </w:numPr>
      </w:pPr>
      <w:proofErr w:type="spellStart"/>
      <w:r>
        <w:t>Enclustra</w:t>
      </w:r>
      <w:proofErr w:type="spellEnd"/>
      <w:r>
        <w:t xml:space="preserve"> XU1</w:t>
      </w:r>
    </w:p>
    <w:p w14:paraId="142EE284" w14:textId="270144BC" w:rsidR="00276010" w:rsidRDefault="00276010" w:rsidP="00276010">
      <w:pPr>
        <w:pStyle w:val="ListParagraph"/>
        <w:numPr>
          <w:ilvl w:val="0"/>
          <w:numId w:val="30"/>
        </w:numPr>
      </w:pPr>
      <w:r>
        <w:t xml:space="preserve">Mainboard </w:t>
      </w:r>
      <w:r w:rsidR="007E4E95">
        <w:t>P</w:t>
      </w:r>
      <w:r>
        <w:t xml:space="preserve">ower </w:t>
      </w:r>
      <w:r w:rsidR="007E4E95">
        <w:t>C</w:t>
      </w:r>
      <w:r>
        <w:t>able</w:t>
      </w:r>
    </w:p>
    <w:p w14:paraId="581CDDA7" w14:textId="2C45755B" w:rsidR="00276010" w:rsidRDefault="00276010" w:rsidP="00276010">
      <w:pPr>
        <w:pStyle w:val="ListParagraph"/>
        <w:numPr>
          <w:ilvl w:val="0"/>
          <w:numId w:val="30"/>
        </w:numPr>
      </w:pPr>
      <w:r>
        <w:t>Xilinx JTAG Debugger</w:t>
      </w:r>
    </w:p>
    <w:p w14:paraId="7FB3F847" w14:textId="11A17975" w:rsidR="00276010" w:rsidRDefault="00276010" w:rsidP="00276010">
      <w:pPr>
        <w:pStyle w:val="ListParagraph"/>
        <w:numPr>
          <w:ilvl w:val="0"/>
          <w:numId w:val="30"/>
        </w:numPr>
      </w:pPr>
      <w:r>
        <w:t>Power Supply</w:t>
      </w:r>
    </w:p>
    <w:p w14:paraId="7ABD3DDD" w14:textId="1673B7FC" w:rsidR="00276010" w:rsidRDefault="00276010" w:rsidP="00276010">
      <w:pPr>
        <w:pStyle w:val="ListParagraph"/>
        <w:numPr>
          <w:ilvl w:val="0"/>
          <w:numId w:val="30"/>
        </w:numPr>
      </w:pPr>
      <w:r>
        <w:t>Signal Generator</w:t>
      </w:r>
    </w:p>
    <w:p w14:paraId="7065FA43" w14:textId="027514BE" w:rsidR="00B12A14" w:rsidRDefault="00B12A14" w:rsidP="00276010">
      <w:pPr>
        <w:pStyle w:val="ListParagraph"/>
        <w:numPr>
          <w:ilvl w:val="0"/>
          <w:numId w:val="30"/>
        </w:numPr>
      </w:pPr>
      <w:r>
        <w:t>BNC to Mainboard Cable</w:t>
      </w:r>
    </w:p>
    <w:p w14:paraId="63010C2F" w14:textId="2AD47B20" w:rsidR="00B12A14" w:rsidRDefault="007E4E95" w:rsidP="00B12A14">
      <w:pPr>
        <w:pStyle w:val="ListParagraph"/>
        <w:numPr>
          <w:ilvl w:val="0"/>
          <w:numId w:val="30"/>
        </w:numPr>
      </w:pPr>
      <w:r>
        <w:t>USB-to-Serial Converter</w:t>
      </w:r>
    </w:p>
    <w:p w14:paraId="3484324C" w14:textId="3AB359A4" w:rsidR="00456C44" w:rsidRDefault="00456C44" w:rsidP="00B12A14">
      <w:pPr>
        <w:pStyle w:val="ListParagraph"/>
        <w:numPr>
          <w:ilvl w:val="0"/>
          <w:numId w:val="30"/>
        </w:numPr>
      </w:pPr>
      <w:r>
        <w:t>Ethernet Cable</w:t>
      </w:r>
    </w:p>
    <w:p w14:paraId="015399AE" w14:textId="77777777" w:rsidR="00B12A14" w:rsidRPr="00276010" w:rsidRDefault="00B12A14" w:rsidP="00B12A14">
      <w:pPr>
        <w:pStyle w:val="ListParagraph"/>
        <w:ind w:left="364" w:firstLine="0"/>
      </w:pPr>
    </w:p>
    <w:p w14:paraId="21A6D2B8" w14:textId="63C3B327" w:rsidR="00B12A14" w:rsidRDefault="00B12A14" w:rsidP="00276010">
      <w:pPr>
        <w:pStyle w:val="ListParagraph"/>
        <w:numPr>
          <w:ilvl w:val="0"/>
          <w:numId w:val="28"/>
        </w:numPr>
      </w:pPr>
      <w:r>
        <w:t>Ensure the XU1 is properly in place on the mainboard</w:t>
      </w:r>
    </w:p>
    <w:p w14:paraId="65BCC8E4" w14:textId="074D7B03" w:rsidR="00B12A14" w:rsidRDefault="00456C44" w:rsidP="00276010">
      <w:pPr>
        <w:pStyle w:val="ListParagraph"/>
        <w:numPr>
          <w:ilvl w:val="0"/>
          <w:numId w:val="28"/>
        </w:numPr>
      </w:pPr>
      <w:r>
        <w:lastRenderedPageBreak/>
        <w:t>Plug the JTAG Debugger into the Xilinx JTAG port of th</w:t>
      </w:r>
      <w:r w:rsidR="00BB4AB2">
        <w:t>e</w:t>
      </w:r>
      <w:r>
        <w:t xml:space="preserve"> mainboard</w:t>
      </w:r>
    </w:p>
    <w:p w14:paraId="4274D6C4" w14:textId="0DF6B37E" w:rsidR="00A22841" w:rsidRDefault="00A22841" w:rsidP="00276010">
      <w:pPr>
        <w:pStyle w:val="ListParagraph"/>
        <w:numPr>
          <w:ilvl w:val="0"/>
          <w:numId w:val="28"/>
        </w:numPr>
      </w:pPr>
      <w:r>
        <w:t>Connect your USB-to-Serial Converter to the TX, RX, and GND of the J13 connector</w:t>
      </w:r>
      <w:r w:rsidR="00E07C32" w:rsidRPr="00E07C32">
        <w:rPr>
          <w:noProof/>
        </w:rPr>
        <w:t xml:space="preserve"> </w:t>
      </w:r>
      <w:r w:rsidR="00E07C32">
        <w:rPr>
          <w:noProof/>
        </w:rPr>
        <w:drawing>
          <wp:inline distT="0" distB="0" distL="0" distR="0" wp14:anchorId="31D98938" wp14:editId="487342A9">
            <wp:extent cx="2032000" cy="158730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270" cy="15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0D96" w14:textId="6119CF9F" w:rsidR="009C00AA" w:rsidRDefault="009C00AA" w:rsidP="00276010">
      <w:pPr>
        <w:pStyle w:val="ListParagraph"/>
        <w:numPr>
          <w:ilvl w:val="0"/>
          <w:numId w:val="28"/>
        </w:numPr>
      </w:pPr>
      <w:r>
        <w:t>Connect the two BNC-to-Mainboard Cables to and of J1-4, J6-8, J14-20</w:t>
      </w:r>
    </w:p>
    <w:p w14:paraId="24F84004" w14:textId="5CA3DA13" w:rsidR="0060531E" w:rsidRDefault="00276010" w:rsidP="0060531E">
      <w:pPr>
        <w:pStyle w:val="ListParagraph"/>
        <w:numPr>
          <w:ilvl w:val="0"/>
          <w:numId w:val="28"/>
        </w:numPr>
      </w:pPr>
      <w:r>
        <w:t>Use your DC power supply to deliver 12V to the mainboard</w:t>
      </w:r>
      <w:r w:rsidR="009C00AA">
        <w:t xml:space="preserve"> </w:t>
      </w:r>
    </w:p>
    <w:p w14:paraId="344EBD98" w14:textId="230D2B75" w:rsidR="00C05983" w:rsidRDefault="00C05983">
      <w:pPr>
        <w:pStyle w:val="Heading1"/>
      </w:pPr>
      <w:r>
        <w:rPr>
          <w:noProof/>
        </w:rPr>
        <w:lastRenderedPageBreak/>
        <w:drawing>
          <wp:inline distT="0" distB="0" distL="0" distR="0" wp14:anchorId="2B93AEDF" wp14:editId="5BA86F89">
            <wp:extent cx="5058281" cy="6744188"/>
            <wp:effectExtent l="0" t="0" r="9525" b="0"/>
            <wp:docPr id="9" name="Picture 9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ircuit 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085" cy="67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312" w14:textId="5C231899" w:rsidR="00C05983" w:rsidRPr="00C05983" w:rsidRDefault="00C05983" w:rsidP="00C05983">
      <w:r>
        <w:t xml:space="preserve">Note: The BCN-to-Mainboard is not necessary for this </w:t>
      </w:r>
      <w:proofErr w:type="gramStart"/>
      <w:r>
        <w:t>setup,</w:t>
      </w:r>
      <w:proofErr w:type="gramEnd"/>
      <w:r>
        <w:t xml:space="preserve"> it is used for feeding test signals to the board.</w:t>
      </w:r>
    </w:p>
    <w:p w14:paraId="06DD9CE6" w14:textId="77777777" w:rsidR="00C05983" w:rsidRDefault="00C05983">
      <w:pPr>
        <w:pStyle w:val="Heading1"/>
      </w:pPr>
    </w:p>
    <w:p w14:paraId="16855945" w14:textId="7F1FED40" w:rsidR="006C0006" w:rsidRDefault="006C0006">
      <w:pPr>
        <w:pStyle w:val="Heading1"/>
      </w:pPr>
      <w:proofErr w:type="spellStart"/>
      <w:r>
        <w:lastRenderedPageBreak/>
        <w:t>Petalinux</w:t>
      </w:r>
      <w:proofErr w:type="spellEnd"/>
      <w:r>
        <w:t xml:space="preserve"> Setup</w:t>
      </w:r>
    </w:p>
    <w:p w14:paraId="7AE84033" w14:textId="45EE7D6E" w:rsidR="007310CE" w:rsidRDefault="007310CE" w:rsidP="007310CE">
      <w:r w:rsidRPr="006F2AB2">
        <w:rPr>
          <w:b/>
        </w:rPr>
        <w:t>Note:</w:t>
      </w:r>
      <w:r>
        <w:t xml:space="preserve"> Please use </w:t>
      </w:r>
      <w:hyperlink r:id="rId14" w:history="1">
        <w:r w:rsidRPr="007310CE">
          <w:rPr>
            <w:rStyle w:val="Hyperlink"/>
          </w:rPr>
          <w:t xml:space="preserve">the Xilinx </w:t>
        </w:r>
        <w:proofErr w:type="spellStart"/>
        <w:r w:rsidRPr="007310CE">
          <w:rPr>
            <w:rStyle w:val="Hyperlink"/>
          </w:rPr>
          <w:t>Petalinux</w:t>
        </w:r>
        <w:proofErr w:type="spellEnd"/>
        <w:r w:rsidRPr="007310CE">
          <w:rPr>
            <w:rStyle w:val="Hyperlink"/>
          </w:rPr>
          <w:t xml:space="preserve"> Tools Guide PDF</w:t>
        </w:r>
      </w:hyperlink>
      <w:r>
        <w:t xml:space="preserve"> in addition to this document if you run into issues, it has examples of expected outputs and instructions on how to use commands and how to build </w:t>
      </w:r>
      <w:proofErr w:type="spellStart"/>
      <w:r>
        <w:t>Petalinux</w:t>
      </w:r>
      <w:proofErr w:type="spellEnd"/>
      <w:r>
        <w:t xml:space="preserve">. Please also reference </w:t>
      </w:r>
      <w:hyperlink r:id="rId15" w:history="1">
        <w:r w:rsidRPr="007310CE">
          <w:rPr>
            <w:rStyle w:val="Hyperlink"/>
          </w:rPr>
          <w:t>the Xilinx QEMU System Simulation Guide</w:t>
        </w:r>
      </w:hyperlink>
      <w:r>
        <w:t xml:space="preserve"> for information on how to use the QEMU system simulator, where you can test your </w:t>
      </w:r>
      <w:proofErr w:type="spellStart"/>
      <w:r>
        <w:t>Petalinux</w:t>
      </w:r>
      <w:proofErr w:type="spellEnd"/>
      <w:r>
        <w:t xml:space="preserve"> image without hardware. QEMU runs entirely in a simulator through the terminal.</w:t>
      </w:r>
    </w:p>
    <w:p w14:paraId="694EC863" w14:textId="77777777" w:rsidR="006F2AB2" w:rsidRPr="007310CE" w:rsidRDefault="006F2AB2" w:rsidP="007310CE"/>
    <w:p w14:paraId="35E9B105" w14:textId="77777777" w:rsidR="00D307C5" w:rsidRDefault="00D307C5" w:rsidP="00D307C5">
      <w:pPr>
        <w:pStyle w:val="ListParagraph"/>
        <w:numPr>
          <w:ilvl w:val="0"/>
          <w:numId w:val="25"/>
        </w:numPr>
      </w:pPr>
      <w:r w:rsidRPr="00D307C5">
        <w:t xml:space="preserve">Install Ubuntu 18.04.04. </w:t>
      </w:r>
    </w:p>
    <w:p w14:paraId="186F80D4" w14:textId="3BFF194B" w:rsidR="00D307C5" w:rsidRDefault="00D307C5" w:rsidP="00D307C5">
      <w:pPr>
        <w:pStyle w:val="ListParagraph"/>
        <w:numPr>
          <w:ilvl w:val="1"/>
          <w:numId w:val="25"/>
        </w:numPr>
      </w:pPr>
      <w:r w:rsidRPr="00D307C5">
        <w:t>If using a VM allocate 100GB of memory and 8GB of RAM</w:t>
      </w:r>
      <w:r>
        <w:t>.</w:t>
      </w:r>
    </w:p>
    <w:p w14:paraId="447A1C6D" w14:textId="77777777" w:rsidR="001A4ABF" w:rsidRDefault="001A4ABF" w:rsidP="001A4ABF">
      <w:pPr>
        <w:pStyle w:val="ListParagraph"/>
        <w:ind w:left="796" w:firstLine="0"/>
      </w:pPr>
    </w:p>
    <w:p w14:paraId="60F238DA" w14:textId="23D9E393" w:rsidR="00693381" w:rsidRDefault="00693381" w:rsidP="00693381">
      <w:pPr>
        <w:pStyle w:val="ListParagraph"/>
        <w:numPr>
          <w:ilvl w:val="0"/>
          <w:numId w:val="25"/>
        </w:numPr>
      </w:pPr>
      <w:r>
        <w:t>Add Guest Additions to the VM</w:t>
      </w:r>
    </w:p>
    <w:p w14:paraId="78FC473B" w14:textId="4C4D4F67" w:rsidR="00693381" w:rsidRDefault="00693381" w:rsidP="00693381">
      <w:pPr>
        <w:pStyle w:val="ListParagraph"/>
        <w:numPr>
          <w:ilvl w:val="1"/>
          <w:numId w:val="25"/>
        </w:numPr>
      </w:pPr>
      <w:r w:rsidRPr="00693381">
        <w:t>https://www.tecmint.com/install-virtualbox-guest-additions-in-ubuntu/</w:t>
      </w:r>
    </w:p>
    <w:p w14:paraId="400BCEA4" w14:textId="77777777" w:rsidR="00D307C5" w:rsidRDefault="00D307C5" w:rsidP="00D307C5">
      <w:pPr>
        <w:pStyle w:val="ListParagraph"/>
        <w:ind w:left="796" w:firstLine="0"/>
      </w:pPr>
    </w:p>
    <w:p w14:paraId="597AE41C" w14:textId="5CA291CB" w:rsidR="00D307C5" w:rsidRDefault="00D307C5" w:rsidP="00D307C5">
      <w:pPr>
        <w:pStyle w:val="ListParagraph"/>
        <w:numPr>
          <w:ilvl w:val="0"/>
          <w:numId w:val="25"/>
        </w:numPr>
      </w:pPr>
      <w:r>
        <w:t>To download all necessary packages, run:</w:t>
      </w:r>
    </w:p>
    <w:p w14:paraId="0C248F04" w14:textId="2151C671" w:rsidR="00D307C5" w:rsidRDefault="00D307C5" w:rsidP="00D307C5">
      <w:proofErr w:type="spellStart"/>
      <w:proofErr w:type="gramStart"/>
      <w:r>
        <w:t>sudo</w:t>
      </w:r>
      <w:proofErr w:type="spellEnd"/>
      <w:proofErr w:type="gramEnd"/>
      <w:r>
        <w:t xml:space="preserve"> apt-get install -y iproute2 </w:t>
      </w:r>
      <w:proofErr w:type="spellStart"/>
      <w:r>
        <w:t>gcc</w:t>
      </w:r>
      <w:proofErr w:type="spellEnd"/>
      <w:r>
        <w:t xml:space="preserve"> g++ net-tools libncurses5-dev zlib1g:i386 </w:t>
      </w:r>
      <w:proofErr w:type="spellStart"/>
      <w:r>
        <w:t>libssl</w:t>
      </w:r>
      <w:proofErr w:type="spellEnd"/>
      <w:r>
        <w:t xml:space="preserve">-dev flex bison libselinux1 </w:t>
      </w:r>
      <w:proofErr w:type="spellStart"/>
      <w:r>
        <w:t>xterm</w:t>
      </w:r>
      <w:proofErr w:type="spellEnd"/>
      <w:r>
        <w:t xml:space="preserve"> </w:t>
      </w:r>
      <w:proofErr w:type="spellStart"/>
      <w:r>
        <w:t>autoconf</w:t>
      </w:r>
      <w:proofErr w:type="spellEnd"/>
      <w:r>
        <w:t xml:space="preserve"> </w:t>
      </w:r>
      <w:proofErr w:type="spellStart"/>
      <w:r>
        <w:t>libtool</w:t>
      </w:r>
      <w:proofErr w:type="spellEnd"/>
      <w:r>
        <w:t xml:space="preserve"> </w:t>
      </w:r>
      <w:proofErr w:type="spellStart"/>
      <w:r>
        <w:t>texinfo</w:t>
      </w:r>
      <w:proofErr w:type="spellEnd"/>
      <w:r>
        <w:t xml:space="preserve"> zlib1g-dev </w:t>
      </w:r>
      <w:proofErr w:type="spellStart"/>
      <w:r>
        <w:t>gcc-multilib</w:t>
      </w:r>
      <w:proofErr w:type="spellEnd"/>
      <w:r>
        <w:t xml:space="preserve"> build-essential screen </w:t>
      </w:r>
      <w:proofErr w:type="spellStart"/>
      <w:r>
        <w:t>pax</w:t>
      </w:r>
      <w:proofErr w:type="spellEnd"/>
      <w:r>
        <w:t xml:space="preserve"> gawk python3 python3-pexpect python3-pip python3-git python3-jinja2 </w:t>
      </w:r>
      <w:proofErr w:type="spellStart"/>
      <w:r>
        <w:t>xz-utils</w:t>
      </w:r>
      <w:proofErr w:type="spellEnd"/>
      <w:r>
        <w:t xml:space="preserve"> </w:t>
      </w:r>
      <w:proofErr w:type="spellStart"/>
      <w:r>
        <w:t>debianutils</w:t>
      </w:r>
      <w:proofErr w:type="spellEnd"/>
      <w:r>
        <w:t xml:space="preserve"> </w:t>
      </w:r>
      <w:proofErr w:type="spellStart"/>
      <w:r>
        <w:t>iputils</w:t>
      </w:r>
      <w:proofErr w:type="spellEnd"/>
      <w:r>
        <w:t xml:space="preserve">-ping libegl1-mesa libsdl1.2-dev pylint3 </w:t>
      </w:r>
      <w:proofErr w:type="spellStart"/>
      <w:r>
        <w:t>cpio</w:t>
      </w:r>
      <w:proofErr w:type="spellEnd"/>
      <w:r>
        <w:t xml:space="preserve"> vim</w:t>
      </w:r>
    </w:p>
    <w:p w14:paraId="2D49A67A" w14:textId="1BB4544C" w:rsidR="00922A8C" w:rsidRDefault="00922A8C" w:rsidP="00922A8C">
      <w:pPr>
        <w:pStyle w:val="ListParagraph"/>
        <w:numPr>
          <w:ilvl w:val="0"/>
          <w:numId w:val="25"/>
        </w:numPr>
      </w:pPr>
      <w:proofErr w:type="spellStart"/>
      <w:r>
        <w:t>PetaLinux</w:t>
      </w:r>
      <w:proofErr w:type="spellEnd"/>
      <w:r>
        <w:t xml:space="preserve"> tools require that your host system /bin/</w:t>
      </w:r>
      <w:proofErr w:type="spellStart"/>
      <w:r>
        <w:t>sh</w:t>
      </w:r>
      <w:proofErr w:type="spellEnd"/>
      <w:r>
        <w:t xml:space="preserve"> is 'bash'. If you are using Ubuntu distribution and your /bin/</w:t>
      </w:r>
      <w:proofErr w:type="spellStart"/>
      <w:r>
        <w:t>sh</w:t>
      </w:r>
      <w:proofErr w:type="spellEnd"/>
      <w:r>
        <w:t xml:space="preserve"> is 'dash', </w:t>
      </w:r>
      <w:r w:rsidR="003D2D74">
        <w:t>change</w:t>
      </w:r>
      <w:r>
        <w:t xml:space="preserve"> your default system shell /bin/</w:t>
      </w:r>
      <w:proofErr w:type="spellStart"/>
      <w:r>
        <w:t>sh</w:t>
      </w:r>
      <w:proofErr w:type="spellEnd"/>
      <w:r>
        <w:t xml:space="preserve"> with the </w:t>
      </w:r>
      <w:proofErr w:type="spellStart"/>
      <w:r>
        <w:t>sud</w:t>
      </w:r>
      <w:r w:rsidR="003D2D74">
        <w:t>o</w:t>
      </w:r>
      <w:proofErr w:type="spellEnd"/>
      <w:r w:rsidR="003D2D74">
        <w:t xml:space="preserve"> </w:t>
      </w:r>
      <w:proofErr w:type="spellStart"/>
      <w:r w:rsidR="003D2D74">
        <w:t>dpkg</w:t>
      </w:r>
      <w:proofErr w:type="spellEnd"/>
      <w:r w:rsidR="003D2D74">
        <w:t>-reconfigure dash command.</w:t>
      </w:r>
    </w:p>
    <w:p w14:paraId="661B168C" w14:textId="77777777" w:rsidR="00922A8C" w:rsidRDefault="00922A8C" w:rsidP="00922A8C">
      <w:pPr>
        <w:pStyle w:val="ListParagraph"/>
        <w:ind w:left="76" w:firstLine="0"/>
      </w:pPr>
    </w:p>
    <w:p w14:paraId="3017B81D" w14:textId="50DC44D6" w:rsidR="00D307C5" w:rsidRDefault="00D307C5" w:rsidP="00D307C5">
      <w:pPr>
        <w:pStyle w:val="ListParagraph"/>
        <w:numPr>
          <w:ilvl w:val="0"/>
          <w:numId w:val="25"/>
        </w:numPr>
      </w:pPr>
      <w:r>
        <w:t xml:space="preserve">Download the </w:t>
      </w:r>
      <w:proofErr w:type="spellStart"/>
      <w:r w:rsidRPr="00D307C5">
        <w:t>PetaLinux</w:t>
      </w:r>
      <w:proofErr w:type="spellEnd"/>
      <w:r w:rsidRPr="00D307C5">
        <w:t xml:space="preserve"> Tools - Installer - 2020.1</w:t>
      </w:r>
      <w:r>
        <w:t xml:space="preserve"> located here: </w:t>
      </w:r>
      <w:hyperlink r:id="rId16" w:history="1">
        <w:r>
          <w:rPr>
            <w:rStyle w:val="Hyperlink"/>
          </w:rPr>
          <w:t>https://www.xilinx.com/support/download/index.html/content/xilinx/en/downloadNav/embedded-design-tools.html</w:t>
        </w:r>
      </w:hyperlink>
    </w:p>
    <w:p w14:paraId="382452B5" w14:textId="77777777" w:rsidR="00D307C5" w:rsidRDefault="00D307C5" w:rsidP="00D307C5">
      <w:pPr>
        <w:pStyle w:val="ListParagraph"/>
        <w:ind w:left="76" w:firstLine="0"/>
      </w:pPr>
    </w:p>
    <w:p w14:paraId="0C506764" w14:textId="7EE2C97F" w:rsidR="00922A8C" w:rsidRDefault="00D307C5" w:rsidP="00922A8C">
      <w:pPr>
        <w:pStyle w:val="ListParagraph"/>
        <w:numPr>
          <w:ilvl w:val="0"/>
          <w:numId w:val="25"/>
        </w:numPr>
      </w:pPr>
      <w:r>
        <w:t>Run</w:t>
      </w:r>
      <w:r w:rsidR="005F1DD6">
        <w:t xml:space="preserve">: </w:t>
      </w:r>
      <w:proofErr w:type="spellStart"/>
      <w:r w:rsidR="005F1DD6" w:rsidRPr="005F1DD6">
        <w:t>mkdir</w:t>
      </w:r>
      <w:proofErr w:type="spellEnd"/>
      <w:r w:rsidR="005F1DD6" w:rsidRPr="005F1DD6">
        <w:t xml:space="preserve"> -p ~/</w:t>
      </w:r>
      <w:proofErr w:type="spellStart"/>
      <w:r w:rsidR="005F1DD6" w:rsidRPr="005F1DD6">
        <w:t>pkg</w:t>
      </w:r>
      <w:proofErr w:type="spellEnd"/>
      <w:r w:rsidR="005F1DD6" w:rsidRPr="005F1DD6">
        <w:t>/</w:t>
      </w:r>
      <w:proofErr w:type="spellStart"/>
      <w:r w:rsidR="005F1DD6" w:rsidRPr="005F1DD6">
        <w:t>petalinux</w:t>
      </w:r>
      <w:proofErr w:type="spellEnd"/>
      <w:r w:rsidR="005F1DD6" w:rsidRPr="005F1DD6">
        <w:t>/pl2020-1</w:t>
      </w:r>
    </w:p>
    <w:p w14:paraId="4072B9D8" w14:textId="77777777" w:rsidR="00922A8C" w:rsidRPr="005F1DD6" w:rsidRDefault="00922A8C" w:rsidP="00922A8C">
      <w:pPr>
        <w:pStyle w:val="ListParagraph"/>
        <w:ind w:left="76" w:firstLine="0"/>
      </w:pPr>
    </w:p>
    <w:p w14:paraId="3E10C0F4" w14:textId="04049D40" w:rsidR="00922A8C" w:rsidRDefault="005F1DD6" w:rsidP="00922A8C">
      <w:pPr>
        <w:pStyle w:val="ListParagraph"/>
        <w:numPr>
          <w:ilvl w:val="0"/>
          <w:numId w:val="25"/>
        </w:numPr>
        <w:rPr>
          <w:sz w:val="21"/>
        </w:rPr>
      </w:pPr>
      <w:r w:rsidRPr="00922A8C">
        <w:rPr>
          <w:sz w:val="21"/>
        </w:rPr>
        <w:t>In the download location, run: ./petalinux-v2020</w:t>
      </w:r>
      <w:r w:rsidR="00233BBE">
        <w:rPr>
          <w:sz w:val="21"/>
        </w:rPr>
        <w:t>.1-final-installer.run --</w:t>
      </w:r>
      <w:proofErr w:type="spellStart"/>
      <w:r w:rsidR="00233BBE">
        <w:rPr>
          <w:sz w:val="21"/>
        </w:rPr>
        <w:t>dir</w:t>
      </w:r>
      <w:proofErr w:type="spellEnd"/>
      <w:r w:rsidR="00233BBE">
        <w:rPr>
          <w:sz w:val="21"/>
        </w:rPr>
        <w:t xml:space="preserve"> ~/</w:t>
      </w:r>
      <w:proofErr w:type="spellStart"/>
      <w:r w:rsidRPr="00922A8C">
        <w:rPr>
          <w:sz w:val="21"/>
        </w:rPr>
        <w:t>pkg</w:t>
      </w:r>
      <w:proofErr w:type="spellEnd"/>
      <w:r w:rsidRPr="00922A8C">
        <w:rPr>
          <w:sz w:val="21"/>
        </w:rPr>
        <w:t>/</w:t>
      </w:r>
      <w:proofErr w:type="spellStart"/>
      <w:r w:rsidRPr="00922A8C">
        <w:rPr>
          <w:sz w:val="21"/>
        </w:rPr>
        <w:t>petalinux</w:t>
      </w:r>
      <w:proofErr w:type="spellEnd"/>
      <w:r w:rsidRPr="00922A8C">
        <w:rPr>
          <w:sz w:val="21"/>
        </w:rPr>
        <w:t>/pl2020-1</w:t>
      </w:r>
    </w:p>
    <w:p w14:paraId="2066CD1D" w14:textId="77777777" w:rsidR="00F22152" w:rsidRPr="00F22152" w:rsidRDefault="00F22152" w:rsidP="00F22152">
      <w:pPr>
        <w:pStyle w:val="ListParagraph"/>
        <w:rPr>
          <w:sz w:val="21"/>
        </w:rPr>
      </w:pPr>
    </w:p>
    <w:p w14:paraId="0E1E5C8E" w14:textId="7EC9D8A0" w:rsidR="00F22152" w:rsidRPr="00F22152" w:rsidRDefault="00F22152" w:rsidP="00F22152">
      <w:pPr>
        <w:pStyle w:val="ListParagraph"/>
        <w:numPr>
          <w:ilvl w:val="1"/>
          <w:numId w:val="25"/>
        </w:numPr>
        <w:rPr>
          <w:sz w:val="21"/>
        </w:rPr>
      </w:pPr>
      <w:r>
        <w:rPr>
          <w:sz w:val="21"/>
        </w:rPr>
        <w:t>Y</w:t>
      </w:r>
      <w:bookmarkStart w:id="0" w:name="_GoBack"/>
      <w:bookmarkEnd w:id="0"/>
      <w:r>
        <w:rPr>
          <w:sz w:val="21"/>
        </w:rPr>
        <w:t xml:space="preserve">ou need to mark the file as executable first, using the </w:t>
      </w:r>
      <w:proofErr w:type="spellStart"/>
      <w:r>
        <w:rPr>
          <w:sz w:val="21"/>
        </w:rPr>
        <w:t>chmod</w:t>
      </w:r>
      <w:proofErr w:type="spellEnd"/>
      <w:r>
        <w:rPr>
          <w:sz w:val="21"/>
        </w:rPr>
        <w:t xml:space="preserve"> command run: </w:t>
      </w:r>
      <w:proofErr w:type="spellStart"/>
      <w:r>
        <w:rPr>
          <w:sz w:val="21"/>
        </w:rPr>
        <w:t>chmod</w:t>
      </w:r>
      <w:proofErr w:type="spellEnd"/>
      <w:r>
        <w:rPr>
          <w:sz w:val="21"/>
        </w:rPr>
        <w:t xml:space="preserve"> + x &lt;filename&gt;.run</w:t>
      </w:r>
    </w:p>
    <w:p w14:paraId="7D843964" w14:textId="77777777" w:rsidR="00922A8C" w:rsidRPr="00922A8C" w:rsidRDefault="00922A8C" w:rsidP="00922A8C">
      <w:pPr>
        <w:pStyle w:val="ListParagraph"/>
        <w:ind w:left="76" w:firstLine="0"/>
        <w:rPr>
          <w:sz w:val="21"/>
        </w:rPr>
      </w:pPr>
    </w:p>
    <w:p w14:paraId="737FF664" w14:textId="19CB006C" w:rsidR="00922A8C" w:rsidRDefault="005F1DD6" w:rsidP="00922A8C">
      <w:pPr>
        <w:pStyle w:val="ListParagraph"/>
        <w:numPr>
          <w:ilvl w:val="0"/>
          <w:numId w:val="25"/>
        </w:numPr>
      </w:pPr>
      <w:r>
        <w:t>Alter ~/.</w:t>
      </w:r>
      <w:proofErr w:type="spellStart"/>
      <w:r>
        <w:t>bashrc</w:t>
      </w:r>
      <w:proofErr w:type="spellEnd"/>
      <w:r>
        <w:t xml:space="preserve"> to append: </w:t>
      </w:r>
      <w:r w:rsidRPr="005F1DD6">
        <w:t>source ~/pkg/petalinux/pl2020-1/settings.sh</w:t>
      </w:r>
    </w:p>
    <w:p w14:paraId="1BDBE1AA" w14:textId="63FFCA32" w:rsidR="003D2D74" w:rsidRDefault="003D2D74" w:rsidP="003D2D74">
      <w:pPr>
        <w:pStyle w:val="ListParagraph"/>
        <w:numPr>
          <w:ilvl w:val="1"/>
          <w:numId w:val="25"/>
        </w:numPr>
      </w:pPr>
      <w:r>
        <w:t xml:space="preserve">One way is to use </w:t>
      </w:r>
      <w:proofErr w:type="spellStart"/>
      <w:r>
        <w:t>nano</w:t>
      </w:r>
      <w:proofErr w:type="spellEnd"/>
      <w:r>
        <w:t xml:space="preserve"> editor by running: </w:t>
      </w:r>
      <w:proofErr w:type="spellStart"/>
      <w:r w:rsidR="00AA6C45">
        <w:t>nano</w:t>
      </w:r>
      <w:proofErr w:type="spellEnd"/>
      <w:r w:rsidR="00AA6C45">
        <w:t xml:space="preserve"> ~/.</w:t>
      </w:r>
      <w:proofErr w:type="spellStart"/>
      <w:r>
        <w:t>bashrc</w:t>
      </w:r>
      <w:proofErr w:type="spellEnd"/>
    </w:p>
    <w:p w14:paraId="13BDCD76" w14:textId="77777777" w:rsidR="00922A8C" w:rsidRPr="005F1DD6" w:rsidRDefault="00922A8C" w:rsidP="00922A8C">
      <w:pPr>
        <w:pStyle w:val="ListParagraph"/>
        <w:ind w:left="76" w:firstLine="0"/>
      </w:pPr>
    </w:p>
    <w:p w14:paraId="15011566" w14:textId="4F320C30" w:rsidR="00D307C5" w:rsidRDefault="005F1DD6" w:rsidP="003C7EF2">
      <w:pPr>
        <w:pStyle w:val="ListParagraph"/>
        <w:numPr>
          <w:ilvl w:val="0"/>
          <w:numId w:val="25"/>
        </w:numPr>
      </w:pPr>
      <w:r>
        <w:lastRenderedPageBreak/>
        <w:t>Close your terminal and re-open it to see i</w:t>
      </w:r>
      <w:r w:rsidR="00922A8C">
        <w:t>f the tools have installed properly.</w:t>
      </w:r>
      <w:r w:rsidR="006A017A">
        <w:t xml:space="preserve"> You should see the following: </w:t>
      </w:r>
      <w:r w:rsidR="006A017A">
        <w:rPr>
          <w:noProof/>
        </w:rPr>
        <w:drawing>
          <wp:inline distT="0" distB="0" distL="0" distR="0" wp14:anchorId="4E0A7D88" wp14:editId="3CF70213">
            <wp:extent cx="5143500" cy="2349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682" cy="23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D692" w14:textId="77777777" w:rsidR="001A4ABF" w:rsidRDefault="001A4ABF" w:rsidP="001A4ABF">
      <w:pPr>
        <w:pStyle w:val="ListParagraph"/>
        <w:ind w:left="76" w:firstLine="0"/>
      </w:pPr>
    </w:p>
    <w:p w14:paraId="60A825E1" w14:textId="52F68916" w:rsidR="001A4ABF" w:rsidRDefault="001A4ABF" w:rsidP="003C7EF2">
      <w:pPr>
        <w:pStyle w:val="ListParagraph"/>
        <w:numPr>
          <w:ilvl w:val="0"/>
          <w:numId w:val="25"/>
        </w:numPr>
      </w:pPr>
      <w:r>
        <w:t xml:space="preserve"> Create a shared folder between the guest and host machines</w:t>
      </w:r>
    </w:p>
    <w:p w14:paraId="56F5F386" w14:textId="65C9B522" w:rsidR="001A4ABF" w:rsidRDefault="001A4ABF" w:rsidP="001A4ABF">
      <w:pPr>
        <w:pStyle w:val="ListParagraph"/>
        <w:numPr>
          <w:ilvl w:val="1"/>
          <w:numId w:val="25"/>
        </w:numPr>
      </w:pPr>
      <w:r>
        <w:t xml:space="preserve">In the VM menu, go to Devices&gt;Shared Folders&gt;Shared Folders Settings </w:t>
      </w:r>
    </w:p>
    <w:p w14:paraId="0636B870" w14:textId="7193F859" w:rsidR="001A4ABF" w:rsidRDefault="001A4ABF" w:rsidP="001A4ABF">
      <w:pPr>
        <w:pStyle w:val="ListParagraph"/>
        <w:numPr>
          <w:ilvl w:val="1"/>
          <w:numId w:val="25"/>
        </w:numPr>
      </w:pPr>
      <w:r>
        <w:t>Add a new shared folder by clicking the small blue folder with a green plus on the far right</w:t>
      </w:r>
    </w:p>
    <w:p w14:paraId="1A0A909F" w14:textId="77777777" w:rsidR="001A4ABF" w:rsidRDefault="001A4ABF" w:rsidP="001A4ABF">
      <w:pPr>
        <w:pStyle w:val="ListParagraph"/>
        <w:numPr>
          <w:ilvl w:val="1"/>
          <w:numId w:val="25"/>
        </w:numPr>
      </w:pPr>
      <w:r>
        <w:t xml:space="preserve">Select the folder path and browse to the </w:t>
      </w:r>
      <w:proofErr w:type="spellStart"/>
      <w:r>
        <w:t>petalinux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repo folder in your host machine files</w:t>
      </w:r>
    </w:p>
    <w:p w14:paraId="2FDF48B0" w14:textId="77777777" w:rsidR="001A4ABF" w:rsidRDefault="001A4ABF" w:rsidP="001A4ABF">
      <w:pPr>
        <w:pStyle w:val="ListParagraph"/>
        <w:numPr>
          <w:ilvl w:val="1"/>
          <w:numId w:val="25"/>
        </w:numPr>
      </w:pPr>
      <w:r>
        <w:t>Select “Auto-mount” and “Make Permanent”, leave “Mount point” blank</w:t>
      </w:r>
    </w:p>
    <w:p w14:paraId="752B2E2E" w14:textId="77777777" w:rsidR="001A4ABF" w:rsidRDefault="001A4ABF" w:rsidP="001A4ABF">
      <w:pPr>
        <w:pStyle w:val="ListParagraph"/>
        <w:numPr>
          <w:ilvl w:val="1"/>
          <w:numId w:val="25"/>
        </w:numPr>
      </w:pPr>
      <w:r>
        <w:t>Click OK</w:t>
      </w:r>
    </w:p>
    <w:p w14:paraId="54AB664B" w14:textId="5FB6CBAD" w:rsidR="001A4ABF" w:rsidRDefault="001A4ABF" w:rsidP="001A4ABF">
      <w:pPr>
        <w:pStyle w:val="ListParagraph"/>
        <w:numPr>
          <w:ilvl w:val="1"/>
          <w:numId w:val="25"/>
        </w:numPr>
      </w:pPr>
      <w:r>
        <w:t xml:space="preserve">Open a terminal in the VM and give your user permissions by running: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adduser</w:t>
      </w:r>
      <w:proofErr w:type="spellEnd"/>
      <w:r>
        <w:t xml:space="preserve"> [username] </w:t>
      </w:r>
      <w:proofErr w:type="spellStart"/>
      <w:r>
        <w:t>vboxsf</w:t>
      </w:r>
      <w:proofErr w:type="spellEnd"/>
    </w:p>
    <w:p w14:paraId="02B0882A" w14:textId="0EFA709D" w:rsidR="001A4ABF" w:rsidRDefault="001A4ABF" w:rsidP="001A4ABF">
      <w:pPr>
        <w:pStyle w:val="ListParagraph"/>
        <w:numPr>
          <w:ilvl w:val="1"/>
          <w:numId w:val="25"/>
        </w:numPr>
      </w:pPr>
      <w:r>
        <w:t>Log out and log in, you should now have permissions</w:t>
      </w:r>
    </w:p>
    <w:p w14:paraId="38BEE531" w14:textId="073FD715" w:rsidR="001A4ABF" w:rsidRDefault="001A4ABF" w:rsidP="001A4ABF">
      <w:pPr>
        <w:pStyle w:val="ListParagraph"/>
        <w:numPr>
          <w:ilvl w:val="1"/>
          <w:numId w:val="25"/>
        </w:numPr>
      </w:pPr>
      <w:r>
        <w:t>The folder will be located in the /media directory</w:t>
      </w:r>
    </w:p>
    <w:p w14:paraId="687EE6B2" w14:textId="77777777" w:rsidR="00922A8C" w:rsidRDefault="00922A8C" w:rsidP="00922A8C">
      <w:pPr>
        <w:pStyle w:val="ListParagraph"/>
      </w:pPr>
    </w:p>
    <w:p w14:paraId="5EEB84B2" w14:textId="7D828CEE" w:rsidR="00922A8C" w:rsidRDefault="00922A8C" w:rsidP="005F534E">
      <w:pPr>
        <w:pStyle w:val="ListParagraph"/>
        <w:numPr>
          <w:ilvl w:val="0"/>
          <w:numId w:val="25"/>
        </w:numPr>
      </w:pPr>
      <w:r>
        <w:t xml:space="preserve">Run the following commands: </w:t>
      </w:r>
    </w:p>
    <w:p w14:paraId="7C912D2C" w14:textId="2DC6171E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>
        <w:t>mkdir</w:t>
      </w:r>
      <w:proofErr w:type="spellEnd"/>
      <w:r>
        <w:t xml:space="preserve"> ~/project</w:t>
      </w:r>
    </w:p>
    <w:p w14:paraId="2EA2E127" w14:textId="554CCA70" w:rsidR="00922A8C" w:rsidRDefault="00922A8C" w:rsidP="00922A8C">
      <w:pPr>
        <w:pStyle w:val="ListParagraph"/>
        <w:numPr>
          <w:ilvl w:val="1"/>
          <w:numId w:val="25"/>
        </w:numPr>
      </w:pPr>
      <w:r w:rsidRPr="00922A8C">
        <w:t>cd ~/project</w:t>
      </w:r>
    </w:p>
    <w:p w14:paraId="1536E195" w14:textId="26C80867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>
        <w:t>petalinux</w:t>
      </w:r>
      <w:proofErr w:type="spellEnd"/>
      <w:r>
        <w:t xml:space="preserve">-create -t project -n </w:t>
      </w:r>
      <w:proofErr w:type="spellStart"/>
      <w:r>
        <w:t>nuprism</w:t>
      </w:r>
      <w:proofErr w:type="spellEnd"/>
      <w:r>
        <w:t xml:space="preserve"> --template </w:t>
      </w:r>
      <w:proofErr w:type="spellStart"/>
      <w:r>
        <w:t>zynqMP</w:t>
      </w:r>
      <w:proofErr w:type="spellEnd"/>
    </w:p>
    <w:p w14:paraId="62F7159B" w14:textId="13A908A9" w:rsidR="00922A8C" w:rsidRDefault="00922A8C" w:rsidP="00922A8C">
      <w:pPr>
        <w:pStyle w:val="ListParagraph"/>
        <w:numPr>
          <w:ilvl w:val="1"/>
          <w:numId w:val="25"/>
        </w:numPr>
      </w:pPr>
      <w:r>
        <w:t>cd ~/project/</w:t>
      </w:r>
      <w:proofErr w:type="spellStart"/>
      <w:r>
        <w:t>nuprism</w:t>
      </w:r>
      <w:proofErr w:type="spellEnd"/>
    </w:p>
    <w:p w14:paraId="56BDFF81" w14:textId="59EFC13D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 w:rsidRPr="00922A8C">
        <w:t>petalinux-config</w:t>
      </w:r>
      <w:proofErr w:type="spellEnd"/>
      <w:r w:rsidRPr="00922A8C">
        <w:t xml:space="preserve"> --get-</w:t>
      </w:r>
      <w:proofErr w:type="spellStart"/>
      <w:r w:rsidRPr="00922A8C">
        <w:t>hw</w:t>
      </w:r>
      <w:proofErr w:type="spellEnd"/>
      <w:r w:rsidRPr="00922A8C">
        <w:t>-description &lt;path-to-</w:t>
      </w:r>
      <w:proofErr w:type="spellStart"/>
      <w:r w:rsidRPr="00922A8C">
        <w:t>xsa</w:t>
      </w:r>
      <w:proofErr w:type="spellEnd"/>
      <w:r>
        <w:t>-exported-from-</w:t>
      </w:r>
      <w:proofErr w:type="spellStart"/>
      <w:r>
        <w:t>vivado</w:t>
      </w:r>
      <w:proofErr w:type="spellEnd"/>
      <w:r w:rsidR="00786F2B">
        <w:t>, should be in the /</w:t>
      </w:r>
      <w:proofErr w:type="spellStart"/>
      <w:r w:rsidR="00786F2B">
        <w:t>Vivado_NuPRISM</w:t>
      </w:r>
      <w:proofErr w:type="spellEnd"/>
      <w:r w:rsidR="00786F2B">
        <w:t xml:space="preserve"> folder of the </w:t>
      </w:r>
      <w:proofErr w:type="spellStart"/>
      <w:r w:rsidR="00786F2B">
        <w:t>git</w:t>
      </w:r>
      <w:proofErr w:type="spellEnd"/>
      <w:r w:rsidR="00786F2B">
        <w:t xml:space="preserve"> repo (shared folder)</w:t>
      </w:r>
      <w:r w:rsidRPr="00922A8C">
        <w:t>&gt;</w:t>
      </w:r>
      <w:r w:rsidR="0022370C">
        <w:t xml:space="preserve"> </w:t>
      </w:r>
    </w:p>
    <w:p w14:paraId="5DD51CF2" w14:textId="2F5DBC2C" w:rsidR="0022370C" w:rsidRDefault="0022370C" w:rsidP="0022370C">
      <w:pPr>
        <w:pStyle w:val="ListParagraph"/>
        <w:numPr>
          <w:ilvl w:val="2"/>
          <w:numId w:val="25"/>
        </w:numPr>
      </w:pPr>
      <w:r>
        <w:t>If you used the shared folder, the directory will be something like: /media/sf_&lt;name of shared folder&gt;/&lt;path-to-</w:t>
      </w:r>
      <w:proofErr w:type="spellStart"/>
      <w:r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&gt;</w:t>
      </w:r>
    </w:p>
    <w:p w14:paraId="4884416E" w14:textId="138C83BC" w:rsidR="00922A8C" w:rsidRDefault="00922A8C" w:rsidP="00922A8C">
      <w:pPr>
        <w:pStyle w:val="ListParagraph"/>
        <w:numPr>
          <w:ilvl w:val="2"/>
          <w:numId w:val="25"/>
        </w:numPr>
      </w:pPr>
      <w:r>
        <w:t xml:space="preserve">Exit the menu that opens, to read more about this see the </w:t>
      </w:r>
      <w:proofErr w:type="spellStart"/>
      <w:r>
        <w:t>Petalinux</w:t>
      </w:r>
      <w:proofErr w:type="spellEnd"/>
      <w:r>
        <w:t xml:space="preserve"> 2020.1 guide</w:t>
      </w:r>
    </w:p>
    <w:p w14:paraId="28379DA0" w14:textId="10A68DC7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 w:rsidRPr="00922A8C">
        <w:lastRenderedPageBreak/>
        <w:t>petalinux</w:t>
      </w:r>
      <w:proofErr w:type="spellEnd"/>
      <w:r w:rsidRPr="00922A8C">
        <w:t>-build</w:t>
      </w:r>
    </w:p>
    <w:p w14:paraId="5F143086" w14:textId="553B9FA2" w:rsidR="00922A8C" w:rsidRDefault="00922A8C" w:rsidP="00922A8C">
      <w:pPr>
        <w:pStyle w:val="ListParagraph"/>
        <w:numPr>
          <w:ilvl w:val="2"/>
          <w:numId w:val="25"/>
        </w:numPr>
      </w:pPr>
      <w:r>
        <w:t>This should generate files inside ~/project/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>/</w:t>
      </w:r>
    </w:p>
    <w:p w14:paraId="5AFA8819" w14:textId="2FA4A1C8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>
        <w:t>petalinux</w:t>
      </w:r>
      <w:proofErr w:type="spellEnd"/>
      <w:r>
        <w:t>-package --boot --u-boot --</w:t>
      </w:r>
      <w:proofErr w:type="spellStart"/>
      <w:r>
        <w:t>fpga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system.bit</w:t>
      </w:r>
      <w:proofErr w:type="spellEnd"/>
      <w:r>
        <w:t xml:space="preserve"> --format BIN</w:t>
      </w:r>
    </w:p>
    <w:p w14:paraId="59DF5138" w14:textId="77777777" w:rsidR="005F1ADA" w:rsidRDefault="005F1ADA" w:rsidP="00E07C32">
      <w:pPr>
        <w:pStyle w:val="ListParagraph"/>
        <w:ind w:left="796" w:firstLine="0"/>
      </w:pPr>
    </w:p>
    <w:p w14:paraId="2FE45FF0" w14:textId="2C7215A0" w:rsidR="005F1ADA" w:rsidRDefault="005F1ADA" w:rsidP="005F1ADA">
      <w:pPr>
        <w:pStyle w:val="ListParagraph"/>
        <w:numPr>
          <w:ilvl w:val="0"/>
          <w:numId w:val="25"/>
        </w:numPr>
      </w:pPr>
      <w:r>
        <w:t xml:space="preserve">Be sure you have access to </w:t>
      </w:r>
      <w:proofErr w:type="spellStart"/>
      <w:r>
        <w:t>usb</w:t>
      </w:r>
      <w:proofErr w:type="spellEnd"/>
      <w:r>
        <w:t xml:space="preserve"> in the VM, so that you can access the SD card</w:t>
      </w:r>
    </w:p>
    <w:p w14:paraId="1E438098" w14:textId="77777777" w:rsidR="00922A8C" w:rsidRDefault="00922A8C" w:rsidP="00922A8C">
      <w:pPr>
        <w:pStyle w:val="ListParagraph"/>
        <w:ind w:left="796" w:firstLine="0"/>
      </w:pPr>
    </w:p>
    <w:p w14:paraId="0F7C421A" w14:textId="2D45A356" w:rsidR="00922A8C" w:rsidRDefault="00922A8C" w:rsidP="00922A8C">
      <w:pPr>
        <w:pStyle w:val="ListParagraph"/>
        <w:numPr>
          <w:ilvl w:val="0"/>
          <w:numId w:val="25"/>
        </w:numPr>
      </w:pPr>
      <w:r>
        <w:t xml:space="preserve"> </w:t>
      </w:r>
      <w:r w:rsidR="00837314">
        <w:t>Copy BOOT.BIN,</w:t>
      </w:r>
      <w:r w:rsidR="00B46817">
        <w:t xml:space="preserve"> </w:t>
      </w:r>
      <w:proofErr w:type="spellStart"/>
      <w:r w:rsidR="00B46817">
        <w:t>image.ub</w:t>
      </w:r>
      <w:proofErr w:type="spellEnd"/>
      <w:r w:rsidR="00B46817">
        <w:t xml:space="preserve">, and </w:t>
      </w:r>
      <w:proofErr w:type="spellStart"/>
      <w:r w:rsidR="00B46817">
        <w:t>boot.scr</w:t>
      </w:r>
      <w:proofErr w:type="spellEnd"/>
      <w:r w:rsidR="00B46817">
        <w:t xml:space="preserve"> to the b</w:t>
      </w:r>
      <w:r w:rsidR="00837314">
        <w:t>oot partition of your SD card</w:t>
      </w:r>
    </w:p>
    <w:p w14:paraId="675632B1" w14:textId="1D852BC6" w:rsidR="001A4ABF" w:rsidRDefault="001A4ABF" w:rsidP="001A4ABF">
      <w:pPr>
        <w:pStyle w:val="ListParagraph"/>
        <w:numPr>
          <w:ilvl w:val="1"/>
          <w:numId w:val="25"/>
        </w:numPr>
      </w:pPr>
      <w:r>
        <w:t xml:space="preserve">BOOT.BIN, </w:t>
      </w:r>
      <w:proofErr w:type="spellStart"/>
      <w:r>
        <w:t>image.ub</w:t>
      </w:r>
      <w:proofErr w:type="spellEnd"/>
      <w:r>
        <w:t xml:space="preserve">, and </w:t>
      </w:r>
      <w:proofErr w:type="spellStart"/>
      <w:r>
        <w:t>boot.scr</w:t>
      </w:r>
      <w:proofErr w:type="spellEnd"/>
      <w:r>
        <w:t xml:space="preserve"> will be located under ~/project/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>/</w:t>
      </w:r>
      <w:r w:rsidR="00C615E5">
        <w:t xml:space="preserve"> in the guest machine</w:t>
      </w:r>
    </w:p>
    <w:p w14:paraId="502180CE" w14:textId="2E286A13" w:rsidR="00CA7074" w:rsidRPr="00CA7074" w:rsidRDefault="007A429D" w:rsidP="00CA7074">
      <w:pPr>
        <w:pStyle w:val="ListParagraph"/>
        <w:numPr>
          <w:ilvl w:val="1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iCs w:val="0"/>
          <w:sz w:val="20"/>
          <w:szCs w:val="20"/>
        </w:rPr>
      </w:pPr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 xml:space="preserve">To copy use: </w:t>
      </w:r>
      <w:proofErr w:type="spellStart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cp</w:t>
      </w:r>
      <w:proofErr w:type="spellEnd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 xml:space="preserve"> {</w:t>
      </w:r>
      <w:proofErr w:type="spellStart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BOOT.BIN,image.ub</w:t>
      </w:r>
      <w:r w:rsidR="00CA7074"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,</w:t>
      </w:r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boot.scr</w:t>
      </w:r>
      <w:proofErr w:type="spellEnd"/>
      <w:r w:rsidR="00CA7074"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} /</w:t>
      </w:r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media</w:t>
      </w:r>
      <w:r w:rsidR="00CA7074"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/</w:t>
      </w:r>
      <w:proofErr w:type="spellStart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edev</w:t>
      </w:r>
      <w:proofErr w:type="spellEnd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/boot</w:t>
      </w:r>
    </w:p>
    <w:p w14:paraId="18ED0CCB" w14:textId="77777777" w:rsidR="00CA7074" w:rsidRDefault="00CA7074" w:rsidP="00CA7074">
      <w:pPr>
        <w:pStyle w:val="ListParagraph"/>
        <w:ind w:left="796" w:firstLine="0"/>
      </w:pPr>
    </w:p>
    <w:p w14:paraId="34AC99D5" w14:textId="507B4E62" w:rsidR="00837314" w:rsidRPr="00080933" w:rsidRDefault="00837314" w:rsidP="00837314">
      <w:pPr>
        <w:pStyle w:val="ListParagraph"/>
        <w:numPr>
          <w:ilvl w:val="1"/>
          <w:numId w:val="25"/>
        </w:numPr>
        <w:rPr>
          <w:rStyle w:val="Hyperlink"/>
          <w:color w:val="auto"/>
          <w:u w:val="none"/>
        </w:rPr>
      </w:pPr>
      <w:r>
        <w:t>To format your SD card</w:t>
      </w:r>
      <w:r w:rsidR="00FD1BAC">
        <w:t xml:space="preserve"> if needed</w:t>
      </w:r>
      <w:r>
        <w:t xml:space="preserve">, complete the tutorial in Appendix H of the </w:t>
      </w:r>
      <w:proofErr w:type="spellStart"/>
      <w:r>
        <w:t>Petalinux</w:t>
      </w:r>
      <w:proofErr w:type="spellEnd"/>
      <w:r>
        <w:t xml:space="preserve"> 2020.1 user guide: </w:t>
      </w:r>
      <w:hyperlink r:id="rId18" w:history="1">
        <w:r>
          <w:rPr>
            <w:rStyle w:val="Hyperlink"/>
          </w:rPr>
          <w:t>https://www.xilinx.com/support/documentation/sw_manuals/xilinx2020_1/ug1144-petalinux-tools-reference-guide.pdf</w:t>
        </w:r>
      </w:hyperlink>
    </w:p>
    <w:p w14:paraId="736A3ADB" w14:textId="77777777" w:rsidR="00922A8C" w:rsidRDefault="00922A8C" w:rsidP="00922A8C">
      <w:pPr>
        <w:pStyle w:val="ListParagraph"/>
      </w:pPr>
    </w:p>
    <w:p w14:paraId="19A89509" w14:textId="33B3323C" w:rsidR="00922A8C" w:rsidRDefault="00922A8C" w:rsidP="003C7EF2">
      <w:pPr>
        <w:pStyle w:val="ListParagraph"/>
        <w:numPr>
          <w:ilvl w:val="0"/>
          <w:numId w:val="25"/>
        </w:numPr>
      </w:pPr>
      <w:r>
        <w:t xml:space="preserve"> </w:t>
      </w:r>
      <w:r w:rsidR="00E12CFB">
        <w:t>E</w:t>
      </w:r>
      <w:r w:rsidR="00B46817">
        <w:t xml:space="preserve">xtract rootfs.tar.gz </w:t>
      </w:r>
      <w:r w:rsidR="00246B4E">
        <w:t>from /project/</w:t>
      </w:r>
      <w:proofErr w:type="spellStart"/>
      <w:r w:rsidR="00246B4E">
        <w:t>nuprism</w:t>
      </w:r>
      <w:proofErr w:type="spellEnd"/>
      <w:r w:rsidR="00246B4E">
        <w:t>/images/</w:t>
      </w:r>
      <w:proofErr w:type="spellStart"/>
      <w:r w:rsidR="00246B4E">
        <w:t>linux</w:t>
      </w:r>
      <w:proofErr w:type="spellEnd"/>
      <w:r w:rsidR="00246B4E">
        <w:t xml:space="preserve"> </w:t>
      </w:r>
      <w:r w:rsidR="00B46817">
        <w:t>to the r</w:t>
      </w:r>
      <w:r w:rsidR="00FD1BAC">
        <w:t>oot partition of your</w:t>
      </w:r>
      <w:r w:rsidR="00837314">
        <w:t xml:space="preserve"> SD card </w:t>
      </w:r>
      <w:r w:rsidR="00977BA6">
        <w:t>using:</w:t>
      </w:r>
      <w:r w:rsidR="00837314">
        <w:t xml:space="preserve"> tar </w:t>
      </w:r>
      <w:proofErr w:type="spellStart"/>
      <w:r w:rsidR="00837314">
        <w:t>xvf</w:t>
      </w:r>
      <w:proofErr w:type="spellEnd"/>
      <w:r w:rsidR="00837314">
        <w:t xml:space="preserve"> rootfs.tar.gz</w:t>
      </w:r>
    </w:p>
    <w:p w14:paraId="4ECDC6E1" w14:textId="77777777" w:rsidR="00B46817" w:rsidRDefault="00B46817" w:rsidP="00B46817">
      <w:pPr>
        <w:pStyle w:val="ListParagraph"/>
      </w:pPr>
    </w:p>
    <w:p w14:paraId="2B9DF881" w14:textId="56B80550" w:rsidR="00B46817" w:rsidRDefault="00246B4E" w:rsidP="00B46817">
      <w:pPr>
        <w:pStyle w:val="ListParagraph"/>
        <w:numPr>
          <w:ilvl w:val="1"/>
          <w:numId w:val="25"/>
        </w:numPr>
      </w:pPr>
      <w:proofErr w:type="spellStart"/>
      <w:r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Sudo</w:t>
      </w:r>
      <w:proofErr w:type="spellEnd"/>
      <w:r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 xml:space="preserve"> </w:t>
      </w:r>
      <w:r w:rsid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tar -C /&lt;destination directory, likely /media/&lt;user&gt;/root &gt;</w:t>
      </w:r>
      <w:r w:rsidR="00B46817" w:rsidRP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 xml:space="preserve"> -</w:t>
      </w:r>
      <w:proofErr w:type="spellStart"/>
      <w:r w:rsidR="00B46817" w:rsidRP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zxvf</w:t>
      </w:r>
      <w:proofErr w:type="spellEnd"/>
      <w:r w:rsidR="00B46817" w:rsidRP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 xml:space="preserve"> </w:t>
      </w:r>
      <w:r w:rsid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rootfs</w:t>
      </w:r>
      <w:r w:rsidR="00B46817" w:rsidRP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.tar.gz</w:t>
      </w:r>
    </w:p>
    <w:p w14:paraId="60476448" w14:textId="77777777" w:rsidR="00B46817" w:rsidRDefault="00B46817" w:rsidP="00B46817">
      <w:pPr>
        <w:pStyle w:val="ListParagraph"/>
        <w:ind w:left="1077"/>
      </w:pPr>
    </w:p>
    <w:p w14:paraId="69A9A449" w14:textId="77777777" w:rsidR="00922A8C" w:rsidRDefault="00922A8C" w:rsidP="00922A8C">
      <w:pPr>
        <w:pStyle w:val="ListParagraph"/>
      </w:pPr>
    </w:p>
    <w:p w14:paraId="1EB398B0" w14:textId="70A62366" w:rsidR="00B272BC" w:rsidRDefault="00D43E1B" w:rsidP="00DB0BEE">
      <w:pPr>
        <w:pStyle w:val="ListParagraph"/>
        <w:numPr>
          <w:ilvl w:val="0"/>
          <w:numId w:val="25"/>
        </w:numPr>
      </w:pPr>
      <w:r>
        <w:t>Eject the drives and p</w:t>
      </w:r>
      <w:r w:rsidR="00261D58">
        <w:t xml:space="preserve">lace the </w:t>
      </w:r>
      <w:r>
        <w:t xml:space="preserve">SD card into the </w:t>
      </w:r>
      <w:proofErr w:type="spellStart"/>
      <w:r>
        <w:t>NuPRISM</w:t>
      </w:r>
      <w:proofErr w:type="spellEnd"/>
      <w:r>
        <w:t xml:space="preserve"> board</w:t>
      </w:r>
    </w:p>
    <w:p w14:paraId="3E5B4B58" w14:textId="7F4925F4" w:rsidR="00B272BC" w:rsidRDefault="009A7EE1" w:rsidP="00B272BC">
      <w:pPr>
        <w:pStyle w:val="ListParagraph"/>
      </w:pPr>
      <w:r>
        <w:t>Cd ~</w:t>
      </w:r>
    </w:p>
    <w:p w14:paraId="31860EFB" w14:textId="369CDFDA" w:rsidR="00DA1310" w:rsidRDefault="00B272BC" w:rsidP="00DB0BEE">
      <w:pPr>
        <w:pStyle w:val="ListParagraph"/>
        <w:numPr>
          <w:ilvl w:val="0"/>
          <w:numId w:val="25"/>
        </w:numPr>
      </w:pPr>
      <w:r>
        <w:t xml:space="preserve"> Open up a serial connection using your preferred tool. I used the CYUSBS232 USB-UART LP REFERENCE DESIGN KIT from TRIUMF. Follow the instructions on the inside of the package to setup the dongle.</w:t>
      </w:r>
    </w:p>
    <w:p w14:paraId="7ACD3309" w14:textId="77777777" w:rsidR="00B272BC" w:rsidRDefault="00B272BC" w:rsidP="00B272BC">
      <w:pPr>
        <w:pStyle w:val="ListParagraph"/>
      </w:pPr>
    </w:p>
    <w:p w14:paraId="3B44820A" w14:textId="5FEE94DC" w:rsidR="00B272BC" w:rsidRDefault="00B272BC" w:rsidP="00B272BC">
      <w:pPr>
        <w:pStyle w:val="ListParagraph"/>
        <w:numPr>
          <w:ilvl w:val="1"/>
          <w:numId w:val="25"/>
        </w:numPr>
      </w:pPr>
      <w:r>
        <w:t xml:space="preserve">CYUSBS232 resource download </w:t>
      </w:r>
      <w:hyperlink r:id="rId19" w:anchor="res585" w:history="1">
        <w:r w:rsidRPr="00B272BC">
          <w:rPr>
            <w:rStyle w:val="Hyperlink"/>
          </w:rPr>
          <w:t>https://www.cypress.com/documentation/development-kitsboards/cyusbs232-usb-uart-lp-reference-design-kit#res585</w:t>
        </w:r>
      </w:hyperlink>
    </w:p>
    <w:p w14:paraId="5ED1ABDD" w14:textId="20D9EB64" w:rsidR="00B272BC" w:rsidRDefault="00B272BC" w:rsidP="00B272BC">
      <w:pPr>
        <w:pStyle w:val="ListParagraph"/>
        <w:numPr>
          <w:ilvl w:val="1"/>
          <w:numId w:val="25"/>
        </w:numPr>
      </w:pPr>
      <w:r>
        <w:t xml:space="preserve">Run </w:t>
      </w:r>
      <w:proofErr w:type="spellStart"/>
      <w:r>
        <w:t>Teraterm</w:t>
      </w:r>
      <w:proofErr w:type="spellEnd"/>
      <w:r>
        <w:t xml:space="preserve"> and open a serial connection with the following settings (change com port to whatever the CYUSB shows up under):</w:t>
      </w:r>
    </w:p>
    <w:p w14:paraId="0A05A37D" w14:textId="24C51810" w:rsidR="00B272BC" w:rsidRDefault="00B272BC" w:rsidP="00B272BC">
      <w:pPr>
        <w:pStyle w:val="ListParagraph"/>
        <w:ind w:left="796" w:firstLine="0"/>
      </w:pPr>
      <w:r>
        <w:rPr>
          <w:noProof/>
        </w:rPr>
        <w:lastRenderedPageBreak/>
        <w:drawing>
          <wp:inline distT="0" distB="0" distL="0" distR="0" wp14:anchorId="3838F34E" wp14:editId="57918BFD">
            <wp:extent cx="3295650" cy="317382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914" cy="318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ED48" w14:textId="77777777" w:rsidR="00E46641" w:rsidRDefault="00E46641" w:rsidP="00E46641">
      <w:pPr>
        <w:pStyle w:val="ListParagraph"/>
      </w:pPr>
    </w:p>
    <w:p w14:paraId="1D40FABF" w14:textId="0E83CB34" w:rsidR="00E46641" w:rsidRDefault="00E46641" w:rsidP="00E46641">
      <w:pPr>
        <w:pStyle w:val="ListParagraph"/>
        <w:numPr>
          <w:ilvl w:val="1"/>
          <w:numId w:val="25"/>
        </w:numPr>
      </w:pPr>
      <w:r>
        <w:t xml:space="preserve">VIVADO hardware manager </w:t>
      </w:r>
      <w:r w:rsidR="00B272BC">
        <w:t xml:space="preserve">can be used </w:t>
      </w:r>
      <w:r>
        <w:t xml:space="preserve">to check </w:t>
      </w:r>
      <w:proofErr w:type="spellStart"/>
      <w:r>
        <w:t>fpga</w:t>
      </w:r>
      <w:proofErr w:type="spellEnd"/>
      <w:r>
        <w:t xml:space="preserve"> presence </w:t>
      </w:r>
      <w:r w:rsidR="00E07C32">
        <w:t>if desired</w:t>
      </w:r>
    </w:p>
    <w:p w14:paraId="5C6AD692" w14:textId="77777777" w:rsidR="00B272BC" w:rsidRDefault="00B272BC" w:rsidP="00B272BC">
      <w:pPr>
        <w:pStyle w:val="ListParagraph"/>
        <w:ind w:left="796" w:firstLine="0"/>
      </w:pPr>
    </w:p>
    <w:p w14:paraId="072FB2D7" w14:textId="7036CA70" w:rsidR="00B272BC" w:rsidRDefault="00B272BC" w:rsidP="00B272BC">
      <w:pPr>
        <w:pStyle w:val="ListParagraph"/>
        <w:numPr>
          <w:ilvl w:val="0"/>
          <w:numId w:val="25"/>
        </w:numPr>
      </w:pPr>
      <w:r>
        <w:t xml:space="preserve">Power on the board, you should observe a series of boot messages ending with a login prompt. The user and password are both “root”. You </w:t>
      </w:r>
      <w:proofErr w:type="gramStart"/>
      <w:r>
        <w:t>should now be logged in</w:t>
      </w:r>
      <w:proofErr w:type="gramEnd"/>
      <w:r>
        <w:t xml:space="preserve"> on the </w:t>
      </w:r>
      <w:proofErr w:type="spellStart"/>
      <w:r>
        <w:t>SoC.</w:t>
      </w:r>
      <w:proofErr w:type="spellEnd"/>
    </w:p>
    <w:p w14:paraId="38D94965" w14:textId="4A3817AB" w:rsidR="00B272BC" w:rsidRDefault="00B272BC" w:rsidP="00B272BC">
      <w:pPr>
        <w:pStyle w:val="ListParagraph"/>
        <w:ind w:left="76" w:firstLine="0"/>
      </w:pPr>
      <w:r>
        <w:rPr>
          <w:noProof/>
        </w:rPr>
        <w:drawing>
          <wp:inline distT="0" distB="0" distL="0" distR="0" wp14:anchorId="64F0E25F" wp14:editId="08293BE5">
            <wp:extent cx="2857500" cy="55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6CD0" w14:textId="77777777" w:rsidR="00E46641" w:rsidRDefault="00E46641" w:rsidP="00E46641">
      <w:pPr>
        <w:pStyle w:val="ListParagraph"/>
      </w:pPr>
    </w:p>
    <w:p w14:paraId="62BD6A6E" w14:textId="64A6FD12" w:rsidR="006C0006" w:rsidRDefault="006C0006">
      <w:pPr>
        <w:pStyle w:val="Heading1"/>
      </w:pPr>
      <w:r>
        <w:t xml:space="preserve">MIDAS </w:t>
      </w:r>
      <w:r w:rsidR="001D3C2C">
        <w:t xml:space="preserve">Host </w:t>
      </w:r>
      <w:r>
        <w:t>Setup</w:t>
      </w:r>
    </w:p>
    <w:p w14:paraId="5891E7F1" w14:textId="6F7746B3" w:rsidR="00566C71" w:rsidRDefault="00566C71" w:rsidP="00566C71">
      <w:pPr>
        <w:pStyle w:val="ListParagraph"/>
        <w:numPr>
          <w:ilvl w:val="0"/>
          <w:numId w:val="26"/>
        </w:numPr>
      </w:pPr>
      <w:r>
        <w:t>Alter ~/.</w:t>
      </w:r>
      <w:proofErr w:type="spellStart"/>
      <w:r>
        <w:t>bashrc</w:t>
      </w:r>
      <w:proofErr w:type="spellEnd"/>
      <w:r>
        <w:t xml:space="preserve"> to append: </w:t>
      </w:r>
    </w:p>
    <w:p w14:paraId="4DE4B74B" w14:textId="77777777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GIT_EDITOR="</w:t>
      </w:r>
      <w:proofErr w:type="spellStart"/>
      <w:r>
        <w:t>emacs</w:t>
      </w:r>
      <w:proofErr w:type="spellEnd"/>
      <w:r>
        <w:t xml:space="preserve"> -</w:t>
      </w:r>
      <w:proofErr w:type="spellStart"/>
      <w:r>
        <w:t>nw</w:t>
      </w:r>
      <w:proofErr w:type="spellEnd"/>
      <w:r>
        <w:t>"</w:t>
      </w:r>
    </w:p>
    <w:p w14:paraId="5A58A710" w14:textId="77777777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MIDASSYS=$HOME/packages/</w:t>
      </w:r>
      <w:proofErr w:type="spellStart"/>
      <w:r>
        <w:t>midas</w:t>
      </w:r>
      <w:proofErr w:type="spellEnd"/>
    </w:p>
    <w:p w14:paraId="160E0375" w14:textId="77777777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MIDAS_EXPTAB=$HOME/online/</w:t>
      </w:r>
      <w:proofErr w:type="spellStart"/>
      <w:r>
        <w:t>exptab</w:t>
      </w:r>
      <w:proofErr w:type="spellEnd"/>
    </w:p>
    <w:p w14:paraId="32A74F89" w14:textId="77777777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MIDAS_EXPT_NAME=e777</w:t>
      </w:r>
    </w:p>
    <w:p w14:paraId="4DE045F3" w14:textId="57A2FECE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PATH=$PATH:$MIDASSYS/bin</w:t>
      </w:r>
    </w:p>
    <w:p w14:paraId="040166D8" w14:textId="3C902051" w:rsidR="00566C71" w:rsidRDefault="00566C71" w:rsidP="00566C71">
      <w:pPr>
        <w:pStyle w:val="ListParagraph"/>
        <w:numPr>
          <w:ilvl w:val="0"/>
          <w:numId w:val="26"/>
        </w:numPr>
      </w:pPr>
      <w:r>
        <w:t>Run</w:t>
      </w:r>
    </w:p>
    <w:p w14:paraId="1F617DE1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mkdir</w:t>
      </w:r>
      <w:proofErr w:type="spellEnd"/>
      <w:r>
        <w:t xml:space="preserve"> $HOME/packages</w:t>
      </w:r>
    </w:p>
    <w:p w14:paraId="7A26E6F1" w14:textId="77777777" w:rsidR="00566C71" w:rsidRDefault="00566C71" w:rsidP="00566C71">
      <w:pPr>
        <w:pStyle w:val="ListParagraph"/>
        <w:numPr>
          <w:ilvl w:val="1"/>
          <w:numId w:val="26"/>
        </w:numPr>
      </w:pPr>
      <w:r>
        <w:t>cd $HOME/packages</w:t>
      </w:r>
    </w:p>
    <w:p w14:paraId="22CD6955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git</w:t>
      </w:r>
      <w:proofErr w:type="spellEnd"/>
      <w:r>
        <w:t xml:space="preserve"> clone https://bitbucket.org/tmidas/midas --recursive</w:t>
      </w:r>
      <w:r w:rsidRPr="00566C71">
        <w:t xml:space="preserve"> </w:t>
      </w:r>
    </w:p>
    <w:p w14:paraId="32E03ACC" w14:textId="23843AB8" w:rsidR="00566C71" w:rsidRDefault="00566C71" w:rsidP="00566C71">
      <w:pPr>
        <w:pStyle w:val="ListParagraph"/>
        <w:numPr>
          <w:ilvl w:val="1"/>
          <w:numId w:val="26"/>
        </w:numPr>
      </w:pPr>
      <w:r>
        <w:t xml:space="preserve">cd </w:t>
      </w:r>
      <w:proofErr w:type="spellStart"/>
      <w:r>
        <w:t>midas</w:t>
      </w:r>
      <w:proofErr w:type="spellEnd"/>
    </w:p>
    <w:p w14:paraId="5F3C7089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lastRenderedPageBreak/>
        <w:t>mkdir</w:t>
      </w:r>
      <w:proofErr w:type="spellEnd"/>
      <w:r>
        <w:t xml:space="preserve"> build</w:t>
      </w:r>
    </w:p>
    <w:p w14:paraId="2CB61C1A" w14:textId="51A7B45B" w:rsidR="00566C71" w:rsidRDefault="00566C71" w:rsidP="00566C71">
      <w:pPr>
        <w:pStyle w:val="ListParagraph"/>
        <w:numPr>
          <w:ilvl w:val="1"/>
          <w:numId w:val="26"/>
        </w:numPr>
      </w:pPr>
      <w:r>
        <w:t>cd build</w:t>
      </w:r>
    </w:p>
    <w:p w14:paraId="29BEE8C4" w14:textId="127FC9CB" w:rsidR="00E37F75" w:rsidRDefault="00E37F75" w:rsidP="00E37F75">
      <w:pPr>
        <w:pStyle w:val="ListParagraph"/>
        <w:numPr>
          <w:ilvl w:val="1"/>
          <w:numId w:val="26"/>
        </w:numPr>
        <w:spacing w:after="0" w:line="240" w:lineRule="auto"/>
        <w:rPr>
          <w:rFonts w:ascii="Segoe UI" w:eastAsia="Times New Roman" w:hAnsi="Segoe UI" w:cs="Segoe UI"/>
          <w:iCs w:val="0"/>
          <w:sz w:val="21"/>
        </w:rPr>
      </w:pPr>
      <w:proofErr w:type="spellStart"/>
      <w:r w:rsidRPr="00E37F75">
        <w:rPr>
          <w:rFonts w:ascii="Segoe UI" w:eastAsia="Times New Roman" w:hAnsi="Segoe UI" w:cs="Segoe UI"/>
          <w:iCs w:val="0"/>
          <w:sz w:val="21"/>
        </w:rPr>
        <w:t>Sudo</w:t>
      </w:r>
      <w:proofErr w:type="spellEnd"/>
      <w:r w:rsidRPr="00E37F75">
        <w:rPr>
          <w:rFonts w:ascii="Segoe UI" w:eastAsia="Times New Roman" w:hAnsi="Segoe UI" w:cs="Segoe UI"/>
          <w:iCs w:val="0"/>
          <w:sz w:val="21"/>
        </w:rPr>
        <w:t xml:space="preserve"> apt install libcurl4-openssl-dev</w:t>
      </w:r>
    </w:p>
    <w:p w14:paraId="4B6D3036" w14:textId="18C960C9" w:rsidR="00E37F75" w:rsidRPr="00E37F75" w:rsidRDefault="00E37F75" w:rsidP="00E37F75">
      <w:pPr>
        <w:pStyle w:val="ListParagraph"/>
        <w:numPr>
          <w:ilvl w:val="1"/>
          <w:numId w:val="26"/>
        </w:numPr>
      </w:pPr>
      <w:proofErr w:type="spellStart"/>
      <w:r>
        <w:t>sudo</w:t>
      </w:r>
      <w:proofErr w:type="spellEnd"/>
      <w:r>
        <w:t xml:space="preserve"> apt-get install build-essential </w:t>
      </w:r>
      <w:proofErr w:type="spellStart"/>
      <w:r>
        <w:t>cmake</w:t>
      </w:r>
      <w:proofErr w:type="spellEnd"/>
    </w:p>
    <w:p w14:paraId="6160CD3D" w14:textId="0F8928F0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cmake</w:t>
      </w:r>
      <w:proofErr w:type="spellEnd"/>
      <w:r>
        <w:t xml:space="preserve"> ../</w:t>
      </w:r>
    </w:p>
    <w:p w14:paraId="134046BA" w14:textId="31AE1A56" w:rsidR="004F5275" w:rsidRDefault="003C09FF" w:rsidP="003C09FF">
      <w:pPr>
        <w:pStyle w:val="ListParagraph"/>
        <w:numPr>
          <w:ilvl w:val="1"/>
          <w:numId w:val="26"/>
        </w:numPr>
      </w:pPr>
      <w:proofErr w:type="spellStart"/>
      <w:r>
        <w:t>sudo</w:t>
      </w:r>
      <w:proofErr w:type="spellEnd"/>
      <w:r>
        <w:t xml:space="preserve"> </w:t>
      </w:r>
      <w:r w:rsidR="00566C71">
        <w:t>make install</w:t>
      </w:r>
    </w:p>
    <w:p w14:paraId="2E63A628" w14:textId="30CFB7E3" w:rsidR="00566C71" w:rsidRDefault="00566C71" w:rsidP="00566C71">
      <w:pPr>
        <w:pStyle w:val="ListParagraph"/>
        <w:numPr>
          <w:ilvl w:val="1"/>
          <w:numId w:val="26"/>
        </w:numPr>
      </w:pPr>
      <w:r>
        <w:t>cd $HOME/packages</w:t>
      </w:r>
    </w:p>
    <w:p w14:paraId="3FEA1330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git</w:t>
      </w:r>
      <w:proofErr w:type="spellEnd"/>
      <w:r>
        <w:t xml:space="preserve"> clone https://bitbucket.org/tmidas/rootana</w:t>
      </w:r>
    </w:p>
    <w:p w14:paraId="11EEFD4B" w14:textId="77777777" w:rsidR="00566C71" w:rsidRDefault="00566C71" w:rsidP="00566C71">
      <w:pPr>
        <w:pStyle w:val="ListParagraph"/>
        <w:numPr>
          <w:ilvl w:val="1"/>
          <w:numId w:val="26"/>
        </w:numPr>
      </w:pPr>
      <w:r>
        <w:t xml:space="preserve">cd </w:t>
      </w:r>
      <w:proofErr w:type="spellStart"/>
      <w:r>
        <w:t>rootana</w:t>
      </w:r>
      <w:proofErr w:type="spellEnd"/>
    </w:p>
    <w:p w14:paraId="1877EC75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git</w:t>
      </w:r>
      <w:proofErr w:type="spellEnd"/>
      <w:r>
        <w:t xml:space="preserve"> checkout tags/rootana-2020-03-a</w:t>
      </w:r>
    </w:p>
    <w:p w14:paraId="00348EBC" w14:textId="0EB40942" w:rsidR="00566C71" w:rsidRDefault="00566C71" w:rsidP="00566C71">
      <w:pPr>
        <w:pStyle w:val="ListParagraph"/>
        <w:numPr>
          <w:ilvl w:val="1"/>
          <w:numId w:val="26"/>
        </w:numPr>
      </w:pPr>
      <w:r>
        <w:t>make</w:t>
      </w:r>
    </w:p>
    <w:p w14:paraId="10C93EF7" w14:textId="77777777" w:rsidR="00566C71" w:rsidRDefault="00566C71" w:rsidP="00566C71">
      <w:pPr>
        <w:pStyle w:val="ListParagraph"/>
        <w:numPr>
          <w:ilvl w:val="1"/>
          <w:numId w:val="26"/>
        </w:numPr>
      </w:pPr>
      <w:r>
        <w:t>cd $HOME/packages</w:t>
      </w:r>
    </w:p>
    <w:p w14:paraId="2BD3DD34" w14:textId="735EB9FD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git</w:t>
      </w:r>
      <w:proofErr w:type="spellEnd"/>
      <w:r>
        <w:t xml:space="preserve"> clone </w:t>
      </w:r>
      <w:hyperlink r:id="rId22" w:history="1">
        <w:r w:rsidRPr="00821B33">
          <w:rPr>
            <w:rStyle w:val="Hyperlink"/>
          </w:rPr>
          <w:t>https://github.com/linev/jsroot.git</w:t>
        </w:r>
      </w:hyperlink>
    </w:p>
    <w:p w14:paraId="55E5D431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mkdir</w:t>
      </w:r>
      <w:proofErr w:type="spellEnd"/>
      <w:r>
        <w:t xml:space="preserve"> $HOME/online</w:t>
      </w:r>
    </w:p>
    <w:p w14:paraId="5C27025A" w14:textId="3E56681E" w:rsidR="00566C71" w:rsidRDefault="00566C71" w:rsidP="00566C71">
      <w:pPr>
        <w:pStyle w:val="ListParagraph"/>
        <w:numPr>
          <w:ilvl w:val="1"/>
          <w:numId w:val="26"/>
        </w:numPr>
      </w:pPr>
      <w:r>
        <w:t>cd $HOME/online</w:t>
      </w:r>
    </w:p>
    <w:p w14:paraId="13E51F3E" w14:textId="77777777" w:rsidR="00566C71" w:rsidRDefault="00566C71" w:rsidP="00566C71">
      <w:pPr>
        <w:pStyle w:val="ListParagraph"/>
        <w:ind w:left="796" w:firstLine="0"/>
      </w:pPr>
    </w:p>
    <w:p w14:paraId="395C5F68" w14:textId="77777777" w:rsidR="00566C71" w:rsidRDefault="00566C71" w:rsidP="00566C71">
      <w:pPr>
        <w:pStyle w:val="ListParagraph"/>
        <w:numPr>
          <w:ilvl w:val="0"/>
          <w:numId w:val="26"/>
        </w:numPr>
      </w:pPr>
      <w:r>
        <w:t>Alter ~/.</w:t>
      </w:r>
      <w:proofErr w:type="spellStart"/>
      <w:r>
        <w:t>bashrc</w:t>
      </w:r>
      <w:proofErr w:type="spellEnd"/>
      <w:r>
        <w:t xml:space="preserve"> to append: </w:t>
      </w:r>
    </w:p>
    <w:p w14:paraId="0E180B0A" w14:textId="4E61E68A" w:rsidR="00566C71" w:rsidRDefault="00566C71" w:rsidP="00566C71">
      <w:pPr>
        <w:pStyle w:val="ListParagraph"/>
        <w:ind w:left="76" w:firstLine="208"/>
      </w:pPr>
      <w:r w:rsidRPr="00566C71">
        <w:t>ROOTANASYS=$HOME/packages/</w:t>
      </w:r>
      <w:proofErr w:type="spellStart"/>
      <w:r w:rsidRPr="00566C71">
        <w:t>rootana</w:t>
      </w:r>
      <w:proofErr w:type="spellEnd"/>
    </w:p>
    <w:p w14:paraId="73237B4D" w14:textId="4B6C358E" w:rsidR="00566C71" w:rsidRDefault="00566C71" w:rsidP="00566C71">
      <w:pPr>
        <w:pStyle w:val="ListParagraph"/>
        <w:ind w:left="76" w:firstLine="208"/>
      </w:pPr>
      <w:r>
        <w:t>JSROOTSYS=$HOME/packages/</w:t>
      </w:r>
      <w:proofErr w:type="spellStart"/>
      <w:r>
        <w:t>jsroot</w:t>
      </w:r>
      <w:proofErr w:type="spellEnd"/>
    </w:p>
    <w:p w14:paraId="6FE2D84F" w14:textId="77777777" w:rsidR="00C46AE8" w:rsidRDefault="00566C71" w:rsidP="00566C71">
      <w:pPr>
        <w:pStyle w:val="ListParagraph"/>
        <w:numPr>
          <w:ilvl w:val="0"/>
          <w:numId w:val="26"/>
        </w:numPr>
      </w:pPr>
      <w:r>
        <w:t>Create a file in ~/online/</w:t>
      </w:r>
      <w:r w:rsidR="003A7B26">
        <w:t xml:space="preserve"> called </w:t>
      </w:r>
      <w:proofErr w:type="spellStart"/>
      <w:r w:rsidR="003A7B26">
        <w:t>exptab</w:t>
      </w:r>
      <w:proofErr w:type="spellEnd"/>
      <w:r w:rsidR="003A7B26">
        <w:t xml:space="preserve"> </w:t>
      </w:r>
      <w:r w:rsidR="00C46AE8">
        <w:t xml:space="preserve">by running: </w:t>
      </w:r>
      <w:proofErr w:type="spellStart"/>
      <w:r w:rsidR="00C46AE8">
        <w:t>sudo</w:t>
      </w:r>
      <w:proofErr w:type="spellEnd"/>
      <w:r w:rsidR="00C46AE8">
        <w:t xml:space="preserve"> touch </w:t>
      </w:r>
      <w:proofErr w:type="spellStart"/>
      <w:r w:rsidR="00C46AE8">
        <w:t>exptab</w:t>
      </w:r>
      <w:proofErr w:type="spellEnd"/>
      <w:r w:rsidR="00C46AE8">
        <w:t xml:space="preserve"> </w:t>
      </w:r>
    </w:p>
    <w:p w14:paraId="76731E3F" w14:textId="1EF46F29" w:rsidR="00566C71" w:rsidRDefault="00C46AE8" w:rsidP="00C46AE8">
      <w:pPr>
        <w:pStyle w:val="ListParagraph"/>
        <w:numPr>
          <w:ilvl w:val="1"/>
          <w:numId w:val="26"/>
        </w:numPr>
      </w:pPr>
      <w:r>
        <w:t xml:space="preserve">Run: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exptab</w:t>
      </w:r>
      <w:proofErr w:type="spellEnd"/>
      <w:r>
        <w:t xml:space="preserve"> to add the</w:t>
      </w:r>
      <w:r w:rsidR="003A7B26">
        <w:t xml:space="preserve"> following contents</w:t>
      </w:r>
    </w:p>
    <w:p w14:paraId="5DFAAACE" w14:textId="38E1CD69" w:rsidR="003A7B26" w:rsidRDefault="003A7B26" w:rsidP="00C46AE8">
      <w:pPr>
        <w:pStyle w:val="ListParagraph"/>
        <w:numPr>
          <w:ilvl w:val="2"/>
          <w:numId w:val="26"/>
        </w:numPr>
      </w:pPr>
      <w:r w:rsidRPr="003A7B26">
        <w:t>e777 /home/</w:t>
      </w:r>
      <w:r w:rsidR="00C46AE8">
        <w:t>&lt;user</w:t>
      </w:r>
      <w:r>
        <w:t>&gt;</w:t>
      </w:r>
      <w:r w:rsidRPr="003A7B26">
        <w:t xml:space="preserve">/online </w:t>
      </w:r>
      <w:r w:rsidR="00FF4F0A">
        <w:t>&lt;</w:t>
      </w:r>
      <w:r w:rsidR="00C46AE8">
        <w:t>user</w:t>
      </w:r>
      <w:r w:rsidR="00FF4F0A">
        <w:t>&gt;</w:t>
      </w:r>
    </w:p>
    <w:p w14:paraId="642390DA" w14:textId="2E573D54" w:rsidR="0007128C" w:rsidRDefault="00C46AE8" w:rsidP="00C46AE8">
      <w:pPr>
        <w:pStyle w:val="ListParagraph"/>
        <w:numPr>
          <w:ilvl w:val="0"/>
          <w:numId w:val="26"/>
        </w:numPr>
      </w:pPr>
      <w:r>
        <w:t>Append ~/.</w:t>
      </w:r>
      <w:proofErr w:type="spellStart"/>
      <w:r>
        <w:t>bashrc</w:t>
      </w:r>
      <w:proofErr w:type="spellEnd"/>
      <w:r>
        <w:t xml:space="preserve"> to include the MIDAS environment variables by running: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~/.</w:t>
      </w:r>
      <w:proofErr w:type="spellStart"/>
      <w:r>
        <w:t>bashrc</w:t>
      </w:r>
      <w:proofErr w:type="spellEnd"/>
    </w:p>
    <w:p w14:paraId="63D87860" w14:textId="09EFE219" w:rsidR="00C46AE8" w:rsidRDefault="00C46AE8" w:rsidP="00C46AE8">
      <w:pPr>
        <w:pStyle w:val="ListParagraph"/>
        <w:numPr>
          <w:ilvl w:val="1"/>
          <w:numId w:val="26"/>
        </w:numPr>
      </w:pPr>
      <w:r>
        <w:t>Add the lines:</w:t>
      </w:r>
    </w:p>
    <w:p w14:paraId="52C197F2" w14:textId="0B244DD6" w:rsidR="00C46AE8" w:rsidRDefault="00C46AE8" w:rsidP="00C46AE8">
      <w:pPr>
        <w:pStyle w:val="ListParagraph"/>
        <w:numPr>
          <w:ilvl w:val="2"/>
          <w:numId w:val="26"/>
        </w:numPr>
      </w:pPr>
      <w:r>
        <w:t>export MIDAS_EXPTAB=$HOME/online/</w:t>
      </w:r>
      <w:proofErr w:type="spellStart"/>
      <w:r>
        <w:t>exptab</w:t>
      </w:r>
      <w:proofErr w:type="spellEnd"/>
    </w:p>
    <w:p w14:paraId="59450E0C" w14:textId="00611EB7" w:rsidR="00C46AE8" w:rsidRDefault="00C46AE8" w:rsidP="00C46AE8">
      <w:pPr>
        <w:pStyle w:val="ListParagraph"/>
        <w:numPr>
          <w:ilvl w:val="2"/>
          <w:numId w:val="26"/>
        </w:numPr>
      </w:pPr>
      <w:r>
        <w:t>export MIDASSYS=$HOME/packages/</w:t>
      </w:r>
      <w:proofErr w:type="spellStart"/>
      <w:r>
        <w:t>midas</w:t>
      </w:r>
      <w:proofErr w:type="spellEnd"/>
    </w:p>
    <w:p w14:paraId="28E412B2" w14:textId="1E3C174E" w:rsidR="00AB37F9" w:rsidRDefault="00AB37F9" w:rsidP="00AB37F9">
      <w:pPr>
        <w:pStyle w:val="ListParagraph"/>
        <w:numPr>
          <w:ilvl w:val="0"/>
          <w:numId w:val="26"/>
        </w:numPr>
      </w:pPr>
      <w:r>
        <w:t xml:space="preserve">Reboot terminal to have </w:t>
      </w:r>
      <w:proofErr w:type="spellStart"/>
      <w:r>
        <w:t>bashrc</w:t>
      </w:r>
      <w:proofErr w:type="spellEnd"/>
      <w:r>
        <w:t xml:space="preserve"> changes come into effect</w:t>
      </w:r>
    </w:p>
    <w:p w14:paraId="43D340CB" w14:textId="2B458CFD" w:rsidR="0083339D" w:rsidRDefault="00E37F75" w:rsidP="0083339D">
      <w:pPr>
        <w:pStyle w:val="ListParagraph"/>
        <w:numPr>
          <w:ilvl w:val="0"/>
          <w:numId w:val="26"/>
        </w:numPr>
      </w:pPr>
      <w:r>
        <w:t xml:space="preserve">Run the following 3 programs </w:t>
      </w:r>
      <w:r w:rsidR="00A852CF">
        <w:t xml:space="preserve">(3 separate terminals) </w:t>
      </w:r>
      <w:r>
        <w:t>by navigating into /</w:t>
      </w:r>
      <w:proofErr w:type="spellStart"/>
      <w:r>
        <w:t>midas</w:t>
      </w:r>
      <w:proofErr w:type="spellEnd"/>
      <w:r>
        <w:t>/bin and running: ./&lt;program name&gt;</w:t>
      </w:r>
    </w:p>
    <w:p w14:paraId="26C2DC06" w14:textId="77777777" w:rsidR="0083339D" w:rsidRDefault="0083339D" w:rsidP="0083339D">
      <w:pPr>
        <w:pStyle w:val="ListParagraph"/>
        <w:numPr>
          <w:ilvl w:val="1"/>
          <w:numId w:val="26"/>
        </w:numPr>
      </w:pPr>
      <w:proofErr w:type="spellStart"/>
      <w:r>
        <w:t>odbedit</w:t>
      </w:r>
      <w:proofErr w:type="spellEnd"/>
    </w:p>
    <w:p w14:paraId="1C7FAB46" w14:textId="77777777" w:rsidR="0083339D" w:rsidRDefault="0083339D" w:rsidP="0083339D">
      <w:pPr>
        <w:pStyle w:val="ListParagraph"/>
        <w:numPr>
          <w:ilvl w:val="1"/>
          <w:numId w:val="26"/>
        </w:numPr>
      </w:pPr>
      <w:proofErr w:type="spellStart"/>
      <w:r>
        <w:t>mhttpd</w:t>
      </w:r>
      <w:proofErr w:type="spellEnd"/>
    </w:p>
    <w:p w14:paraId="310A38CA" w14:textId="1A0D2AE5" w:rsidR="0083339D" w:rsidRDefault="0083339D" w:rsidP="0083339D">
      <w:pPr>
        <w:pStyle w:val="ListParagraph"/>
        <w:numPr>
          <w:ilvl w:val="1"/>
          <w:numId w:val="26"/>
        </w:numPr>
      </w:pPr>
      <w:proofErr w:type="spellStart"/>
      <w:r>
        <w:t>mlogger</w:t>
      </w:r>
      <w:proofErr w:type="spellEnd"/>
    </w:p>
    <w:p w14:paraId="06335DAD" w14:textId="0A9EAD65" w:rsidR="0083339D" w:rsidRDefault="0083339D" w:rsidP="0083339D">
      <w:pPr>
        <w:pStyle w:val="ListParagraph"/>
        <w:numPr>
          <w:ilvl w:val="0"/>
          <w:numId w:val="26"/>
        </w:numPr>
      </w:pPr>
      <w:r>
        <w:t xml:space="preserve">You should now be able to open up a </w:t>
      </w:r>
      <w:proofErr w:type="gramStart"/>
      <w:r>
        <w:t xml:space="preserve">browser and navigate to </w:t>
      </w:r>
      <w:hyperlink r:id="rId23" w:history="1">
        <w:r w:rsidRPr="00821B33">
          <w:rPr>
            <w:rStyle w:val="Hyperlink"/>
          </w:rPr>
          <w:t>http://localhost:8080</w:t>
        </w:r>
      </w:hyperlink>
      <w:r>
        <w:t xml:space="preserve"> (or whichever port number is provided by </w:t>
      </w:r>
      <w:proofErr w:type="spellStart"/>
      <w:r>
        <w:t>mhttpd</w:t>
      </w:r>
      <w:proofErr w:type="spellEnd"/>
      <w:r w:rsidR="00EC597C">
        <w:t>)</w:t>
      </w:r>
      <w:proofErr w:type="gramEnd"/>
      <w:r w:rsidR="00EC597C">
        <w:t xml:space="preserve"> and access the MIDAS frontend panel</w:t>
      </w:r>
      <w:r w:rsidR="0077135D">
        <w:t>.</w:t>
      </w:r>
    </w:p>
    <w:p w14:paraId="1010A759" w14:textId="5CB1F706" w:rsidR="00B32AE9" w:rsidRDefault="0083339D" w:rsidP="00B32AE9">
      <w:pPr>
        <w:pStyle w:val="Heading1"/>
      </w:pPr>
      <w:r>
        <w:t xml:space="preserve">Adding MIDAS to </w:t>
      </w:r>
      <w:proofErr w:type="spellStart"/>
      <w:r>
        <w:t>Petalinux</w:t>
      </w:r>
      <w:proofErr w:type="spellEnd"/>
      <w:r>
        <w:t xml:space="preserve"> and </w:t>
      </w:r>
      <w:r w:rsidR="006C0006">
        <w:t>Running the MIDAS Demo</w:t>
      </w:r>
    </w:p>
    <w:p w14:paraId="27B14A76" w14:textId="701F8752" w:rsidR="005F1ADA" w:rsidRDefault="005F1ADA" w:rsidP="008F6901">
      <w:pPr>
        <w:pStyle w:val="ListParagraph"/>
        <w:numPr>
          <w:ilvl w:val="0"/>
          <w:numId w:val="27"/>
        </w:numPr>
      </w:pPr>
      <w:r>
        <w:t xml:space="preserve">For this to work, you must ensure the network adapter for the VM is a Bridged Adapter. </w:t>
      </w:r>
    </w:p>
    <w:p w14:paraId="04974F73" w14:textId="162BFDDC" w:rsidR="005F1ADA" w:rsidRDefault="005F1ADA" w:rsidP="005F1ADA">
      <w:pPr>
        <w:pStyle w:val="ListParagraph"/>
        <w:numPr>
          <w:ilvl w:val="1"/>
          <w:numId w:val="27"/>
        </w:numPr>
      </w:pPr>
      <w:r>
        <w:t xml:space="preserve">Use </w:t>
      </w:r>
      <w:hyperlink r:id="rId24" w:anchor=":~:text=Change%20Networking%20Mode%20to%20Bridged&amp;text=Click%20the%20Network%20tab%20on,button%20to%20save%20your%20settings." w:history="1">
        <w:r w:rsidRPr="005F1ADA">
          <w:rPr>
            <w:rStyle w:val="Hyperlink"/>
          </w:rPr>
          <w:t>this link</w:t>
        </w:r>
      </w:hyperlink>
      <w:r>
        <w:t xml:space="preserve"> </w:t>
      </w:r>
      <w:r w:rsidR="00C009C0">
        <w:t xml:space="preserve">for steps, </w:t>
      </w:r>
      <w:r>
        <w:t>or…</w:t>
      </w:r>
    </w:p>
    <w:p w14:paraId="321AD0F1" w14:textId="3B59582C" w:rsidR="005F1ADA" w:rsidRDefault="005F1ADA" w:rsidP="005F1ADA">
      <w:pPr>
        <w:pStyle w:val="ListParagraph"/>
        <w:numPr>
          <w:ilvl w:val="1"/>
          <w:numId w:val="27"/>
        </w:numPr>
      </w:pPr>
      <w:r>
        <w:t>Shutdown the VM</w:t>
      </w:r>
    </w:p>
    <w:p w14:paraId="2B5784E6" w14:textId="78DF76AE" w:rsidR="005F1ADA" w:rsidRDefault="005F1ADA" w:rsidP="00AA6C5A">
      <w:pPr>
        <w:pStyle w:val="ListParagraph"/>
        <w:numPr>
          <w:ilvl w:val="1"/>
          <w:numId w:val="27"/>
        </w:numPr>
      </w:pPr>
      <w:r>
        <w:lastRenderedPageBreak/>
        <w:t>In the VM settings, find the Network settings</w:t>
      </w:r>
    </w:p>
    <w:p w14:paraId="3D753459" w14:textId="654D914D" w:rsidR="005F1ADA" w:rsidRDefault="005F1ADA" w:rsidP="00AA6C5A">
      <w:pPr>
        <w:pStyle w:val="ListParagraph"/>
        <w:numPr>
          <w:ilvl w:val="1"/>
          <w:numId w:val="27"/>
        </w:numPr>
      </w:pPr>
      <w:r>
        <w:t>For Adapter 1, attach it to a “Bridged Adapter” and set Name to whatever the LAN Ethernet connection will be on the Host machine. Whichever Host machine adapter connects to the network with the board.</w:t>
      </w:r>
      <w:r w:rsidRPr="005F1A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93E1C" wp14:editId="52F835D4">
            <wp:extent cx="4318000" cy="320343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794" cy="32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9039" w14:textId="19B3D981" w:rsidR="005F1ADA" w:rsidRDefault="005F1ADA" w:rsidP="00AA6C5A">
      <w:pPr>
        <w:pStyle w:val="ListParagraph"/>
        <w:numPr>
          <w:ilvl w:val="1"/>
          <w:numId w:val="27"/>
        </w:numPr>
      </w:pPr>
      <w:r>
        <w:t>For adapter 2, attach it to a “Bridged Adapter” and set Name to whichever connection will provide internet, wireless or wired, depending on your host machine setup.</w:t>
      </w:r>
      <w:r w:rsidRPr="005F1A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350CB3" wp14:editId="66581C3C">
            <wp:extent cx="4229100" cy="313839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6149" cy="31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F731" w14:textId="382EF295" w:rsidR="005F1ADA" w:rsidRDefault="005F1ADA" w:rsidP="00AA6C5A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t xml:space="preserve">This will “bridge” your VM and allow it to appear as a separate device on the network, so that we can talk to it with other devices </w:t>
      </w:r>
    </w:p>
    <w:p w14:paraId="5D450F96" w14:textId="3F30BCBA" w:rsidR="008F6901" w:rsidRDefault="008F6901" w:rsidP="008F6901">
      <w:pPr>
        <w:pStyle w:val="ListParagraph"/>
        <w:numPr>
          <w:ilvl w:val="0"/>
          <w:numId w:val="27"/>
        </w:numPr>
      </w:pPr>
      <w:r>
        <w:t xml:space="preserve">In the </w:t>
      </w:r>
      <w:proofErr w:type="spellStart"/>
      <w:r>
        <w:t>Petalinux</w:t>
      </w:r>
      <w:proofErr w:type="spellEnd"/>
      <w:r>
        <w:t xml:space="preserve"> project</w:t>
      </w:r>
      <w:r w:rsidR="005F1ADA">
        <w:t xml:space="preserve"> root folder on the VM</w:t>
      </w:r>
      <w:r>
        <w:t xml:space="preserve"> run:</w:t>
      </w:r>
    </w:p>
    <w:p w14:paraId="3D73D771" w14:textId="77777777" w:rsidR="008F6901" w:rsidRDefault="008F6901" w:rsidP="008F6901">
      <w:pPr>
        <w:pStyle w:val="ListParagraph"/>
        <w:numPr>
          <w:ilvl w:val="1"/>
          <w:numId w:val="27"/>
        </w:numPr>
      </w:pPr>
      <w:proofErr w:type="spellStart"/>
      <w:r>
        <w:t>petalinux</w:t>
      </w:r>
      <w:proofErr w:type="spellEnd"/>
      <w:r>
        <w:t xml:space="preserve">-create -t apps --template </w:t>
      </w:r>
      <w:proofErr w:type="spellStart"/>
      <w:r>
        <w:t>c++</w:t>
      </w:r>
      <w:proofErr w:type="spellEnd"/>
      <w:r>
        <w:t xml:space="preserve"> --name </w:t>
      </w:r>
      <w:proofErr w:type="spellStart"/>
      <w:r>
        <w:t>midas</w:t>
      </w:r>
      <w:proofErr w:type="spellEnd"/>
      <w:r>
        <w:t xml:space="preserve"> --enable</w:t>
      </w:r>
    </w:p>
    <w:p w14:paraId="6F1BF40C" w14:textId="1F01D3DF" w:rsidR="008F6901" w:rsidRDefault="008F6901" w:rsidP="008F6901">
      <w:pPr>
        <w:pStyle w:val="ListParagraph"/>
        <w:numPr>
          <w:ilvl w:val="1"/>
          <w:numId w:val="27"/>
        </w:numPr>
      </w:pPr>
      <w:proofErr w:type="spellStart"/>
      <w:r>
        <w:t>petalinux</w:t>
      </w:r>
      <w:proofErr w:type="spellEnd"/>
      <w:r>
        <w:t xml:space="preserve">-create -t apps --template </w:t>
      </w:r>
      <w:proofErr w:type="spellStart"/>
      <w:r>
        <w:t>c++</w:t>
      </w:r>
      <w:proofErr w:type="spellEnd"/>
      <w:r>
        <w:t xml:space="preserve"> --name </w:t>
      </w:r>
      <w:proofErr w:type="spellStart"/>
      <w:r>
        <w:t>mfe</w:t>
      </w:r>
      <w:proofErr w:type="spellEnd"/>
      <w:r>
        <w:t xml:space="preserve"> –enable</w:t>
      </w:r>
    </w:p>
    <w:p w14:paraId="2429E110" w14:textId="5FBC2FDE" w:rsidR="00246B4E" w:rsidRDefault="00246B4E" w:rsidP="008F6901">
      <w:pPr>
        <w:pStyle w:val="ListParagraph"/>
        <w:numPr>
          <w:ilvl w:val="1"/>
          <w:numId w:val="27"/>
        </w:numPr>
      </w:pPr>
      <w:r>
        <w:t xml:space="preserve">This will create two new </w:t>
      </w:r>
      <w:proofErr w:type="spellStart"/>
      <w:r>
        <w:t>c++</w:t>
      </w:r>
      <w:proofErr w:type="spellEnd"/>
      <w:r>
        <w:t xml:space="preserve"> apps</w:t>
      </w:r>
      <w:r w:rsidR="0013724D">
        <w:t xml:space="preserve"> within this </w:t>
      </w:r>
      <w:proofErr w:type="spellStart"/>
      <w:r w:rsidR="0013724D">
        <w:t>petalinux</w:t>
      </w:r>
      <w:proofErr w:type="spellEnd"/>
      <w:r w:rsidR="0013724D">
        <w:t xml:space="preserve"> project</w:t>
      </w:r>
      <w:r>
        <w:t>, “</w:t>
      </w:r>
      <w:proofErr w:type="spellStart"/>
      <w:r>
        <w:t>midas</w:t>
      </w:r>
      <w:proofErr w:type="spellEnd"/>
      <w:r>
        <w:t>” and “</w:t>
      </w:r>
      <w:proofErr w:type="spellStart"/>
      <w:r>
        <w:t>mfe</w:t>
      </w:r>
      <w:proofErr w:type="spellEnd"/>
      <w:r>
        <w:t>”</w:t>
      </w:r>
    </w:p>
    <w:p w14:paraId="0F241E38" w14:textId="6EB837F4" w:rsidR="008F6901" w:rsidRPr="00B32AE9" w:rsidRDefault="00B32AE9" w:rsidP="008F6901">
      <w:pPr>
        <w:pStyle w:val="ListParagraph"/>
        <w:numPr>
          <w:ilvl w:val="0"/>
          <w:numId w:val="27"/>
        </w:numPr>
      </w:pPr>
      <w:r>
        <w:t xml:space="preserve">Copy the </w:t>
      </w:r>
      <w:proofErr w:type="spellStart"/>
      <w:r>
        <w:t>midas</w:t>
      </w:r>
      <w:proofErr w:type="spellEnd"/>
      <w:r>
        <w:t xml:space="preserve"> and </w:t>
      </w:r>
      <w:proofErr w:type="spellStart"/>
      <w:r>
        <w:t>mfe</w:t>
      </w:r>
      <w:proofErr w:type="spellEnd"/>
      <w:r>
        <w:t xml:space="preserve"> folders </w:t>
      </w:r>
      <w:r w:rsidR="0013724D">
        <w:t xml:space="preserve">from </w:t>
      </w:r>
      <w:r>
        <w:t>inside</w:t>
      </w:r>
      <w:r w:rsidR="00246B4E">
        <w:t xml:space="preserve"> the </w:t>
      </w:r>
      <w:proofErr w:type="spellStart"/>
      <w:r w:rsidR="00246B4E">
        <w:t>petalinux</w:t>
      </w:r>
      <w:r w:rsidR="008F6901">
        <w:t>_midas</w:t>
      </w:r>
      <w:proofErr w:type="spellEnd"/>
      <w:r w:rsidR="008F6901">
        <w:t xml:space="preserve"> folder </w:t>
      </w:r>
      <w:r>
        <w:t xml:space="preserve">from the sf_rev0-2020.1-petalinux </w:t>
      </w:r>
      <w:proofErr w:type="spellStart"/>
      <w:r>
        <w:t>git</w:t>
      </w:r>
      <w:proofErr w:type="spellEnd"/>
      <w:r>
        <w:t xml:space="preserve"> repo (shared folder) </w:t>
      </w:r>
      <w:r w:rsidR="008F6901">
        <w:t xml:space="preserve">into </w:t>
      </w:r>
      <w:r>
        <w:t xml:space="preserve">the </w:t>
      </w:r>
      <w:proofErr w:type="spellStart"/>
      <w:r w:rsidR="00182875">
        <w:t>nuprism</w:t>
      </w:r>
      <w:proofErr w:type="spellEnd"/>
      <w:r w:rsidR="00182875">
        <w:t>/</w:t>
      </w:r>
      <w:r w:rsidR="008F6901">
        <w:rPr>
          <w:rFonts w:cs="Arial"/>
          <w:color w:val="000000"/>
          <w:shd w:val="clear" w:color="auto" w:fill="FFFFFF"/>
        </w:rPr>
        <w:t>project-spec/meta-user/recipe</w:t>
      </w:r>
      <w:r w:rsidR="00AB37F9">
        <w:rPr>
          <w:rFonts w:cs="Arial"/>
          <w:color w:val="000000"/>
          <w:shd w:val="clear" w:color="auto" w:fill="FFFFFF"/>
        </w:rPr>
        <w:t>s</w:t>
      </w:r>
      <w:r>
        <w:rPr>
          <w:rFonts w:cs="Arial"/>
          <w:color w:val="000000"/>
          <w:shd w:val="clear" w:color="auto" w:fill="FFFFFF"/>
        </w:rPr>
        <w:t>-apps folder</w:t>
      </w:r>
    </w:p>
    <w:p w14:paraId="5E992DD6" w14:textId="1C273E85" w:rsidR="00B32AE9" w:rsidRPr="008F6901" w:rsidRDefault="00B32AE9" w:rsidP="00B32AE9">
      <w:pPr>
        <w:pStyle w:val="ListParagraph"/>
        <w:numPr>
          <w:ilvl w:val="1"/>
          <w:numId w:val="27"/>
        </w:numPr>
      </w:pPr>
      <w:r>
        <w:rPr>
          <w:rFonts w:cs="Arial"/>
          <w:color w:val="000000"/>
          <w:shd w:val="clear" w:color="auto" w:fill="FFFFFF"/>
        </w:rPr>
        <w:t xml:space="preserve">This will replace the automatically generated </w:t>
      </w:r>
      <w:proofErr w:type="spellStart"/>
      <w:r>
        <w:rPr>
          <w:rFonts w:cs="Arial"/>
          <w:color w:val="000000"/>
          <w:shd w:val="clear" w:color="auto" w:fill="FFFFFF"/>
        </w:rPr>
        <w:t>c++</w:t>
      </w:r>
      <w:proofErr w:type="spellEnd"/>
      <w:r>
        <w:rPr>
          <w:rFonts w:cs="Arial"/>
          <w:color w:val="000000"/>
          <w:shd w:val="clear" w:color="auto" w:fill="FFFFFF"/>
        </w:rPr>
        <w:t xml:space="preserve"> app template</w:t>
      </w:r>
      <w:r w:rsidR="0013724D">
        <w:rPr>
          <w:rFonts w:cs="Arial"/>
          <w:color w:val="000000"/>
          <w:shd w:val="clear" w:color="auto" w:fill="FFFFFF"/>
        </w:rPr>
        <w:t>s</w:t>
      </w:r>
      <w:r>
        <w:rPr>
          <w:rFonts w:cs="Arial"/>
          <w:color w:val="000000"/>
          <w:shd w:val="clear" w:color="auto" w:fill="FFFFFF"/>
        </w:rPr>
        <w:t xml:space="preserve"> with the proper </w:t>
      </w:r>
      <w:proofErr w:type="spellStart"/>
      <w:r>
        <w:rPr>
          <w:rFonts w:cs="Arial"/>
          <w:color w:val="000000"/>
          <w:shd w:val="clear" w:color="auto" w:fill="FFFFFF"/>
        </w:rPr>
        <w:t>midas</w:t>
      </w:r>
      <w:proofErr w:type="spellEnd"/>
      <w:r>
        <w:rPr>
          <w:rFonts w:cs="Arial"/>
          <w:color w:val="000000"/>
          <w:shd w:val="clear" w:color="auto" w:fill="FFFFFF"/>
        </w:rPr>
        <w:t xml:space="preserve"> and </w:t>
      </w:r>
      <w:proofErr w:type="spellStart"/>
      <w:r>
        <w:rPr>
          <w:rFonts w:cs="Arial"/>
          <w:color w:val="000000"/>
          <w:shd w:val="clear" w:color="auto" w:fill="FFFFFF"/>
        </w:rPr>
        <w:t>mfe</w:t>
      </w:r>
      <w:proofErr w:type="spellEnd"/>
      <w:r>
        <w:rPr>
          <w:rFonts w:cs="Arial"/>
          <w:color w:val="000000"/>
          <w:shd w:val="clear" w:color="auto" w:fill="FFFFFF"/>
        </w:rPr>
        <w:t xml:space="preserve"> apps</w:t>
      </w:r>
    </w:p>
    <w:p w14:paraId="01D6E12A" w14:textId="7BE285F3" w:rsidR="008F6901" w:rsidRPr="008E5C09" w:rsidRDefault="008F6901" w:rsidP="008F6901">
      <w:pPr>
        <w:pStyle w:val="ListParagraph"/>
        <w:numPr>
          <w:ilvl w:val="0"/>
          <w:numId w:val="27"/>
        </w:numPr>
      </w:pPr>
      <w:r>
        <w:rPr>
          <w:rFonts w:cs="Arial"/>
          <w:color w:val="000000"/>
          <w:shd w:val="clear" w:color="auto" w:fill="FFFFFF"/>
        </w:rPr>
        <w:t xml:space="preserve">Build the </w:t>
      </w:r>
      <w:proofErr w:type="spellStart"/>
      <w:r>
        <w:rPr>
          <w:rFonts w:cs="Arial"/>
          <w:color w:val="000000"/>
          <w:shd w:val="clear" w:color="auto" w:fill="FFFFFF"/>
        </w:rPr>
        <w:t>Petalinux</w:t>
      </w:r>
      <w:proofErr w:type="spellEnd"/>
      <w:r>
        <w:rPr>
          <w:rFonts w:cs="Arial"/>
          <w:color w:val="000000"/>
          <w:shd w:val="clear" w:color="auto" w:fill="FFFFFF"/>
        </w:rPr>
        <w:t xml:space="preserve"> project</w:t>
      </w:r>
      <w:r w:rsidR="0013724D">
        <w:rPr>
          <w:rFonts w:cs="Arial"/>
          <w:color w:val="000000"/>
          <w:shd w:val="clear" w:color="auto" w:fill="FFFFFF"/>
        </w:rPr>
        <w:t xml:space="preserve"> again</w:t>
      </w:r>
      <w:r>
        <w:rPr>
          <w:rFonts w:cs="Arial"/>
          <w:color w:val="000000"/>
          <w:shd w:val="clear" w:color="auto" w:fill="FFFFFF"/>
        </w:rPr>
        <w:t xml:space="preserve"> and copy the files over to your SD card as described in the </w:t>
      </w:r>
      <w:proofErr w:type="spellStart"/>
      <w:r>
        <w:rPr>
          <w:rFonts w:cs="Arial"/>
          <w:color w:val="000000"/>
          <w:shd w:val="clear" w:color="auto" w:fill="FFFFFF"/>
        </w:rPr>
        <w:t>Petalinux</w:t>
      </w:r>
      <w:proofErr w:type="spellEnd"/>
      <w:r>
        <w:rPr>
          <w:rFonts w:cs="Arial"/>
          <w:color w:val="000000"/>
          <w:shd w:val="clear" w:color="auto" w:fill="FFFFFF"/>
        </w:rPr>
        <w:t xml:space="preserve"> setup section (steps </w:t>
      </w:r>
      <w:r w:rsidR="005F1ADA">
        <w:rPr>
          <w:rFonts w:cs="Arial"/>
          <w:color w:val="000000"/>
          <w:shd w:val="clear" w:color="auto" w:fill="FFFFFF"/>
        </w:rPr>
        <w:t>11f through  14</w:t>
      </w:r>
      <w:r>
        <w:rPr>
          <w:rFonts w:cs="Arial"/>
          <w:color w:val="000000"/>
          <w:shd w:val="clear" w:color="auto" w:fill="FFFFFF"/>
        </w:rPr>
        <w:t>)</w:t>
      </w:r>
    </w:p>
    <w:p w14:paraId="106A1737" w14:textId="6292F414" w:rsidR="008E5C09" w:rsidRDefault="008E5C09" w:rsidP="008E5C09">
      <w:pPr>
        <w:pStyle w:val="ListParagraph"/>
        <w:numPr>
          <w:ilvl w:val="0"/>
          <w:numId w:val="27"/>
        </w:numPr>
      </w:pPr>
      <w:r>
        <w:rPr>
          <w:rFonts w:cs="Arial"/>
          <w:color w:val="000000"/>
          <w:shd w:val="clear" w:color="auto" w:fill="FFFFFF"/>
        </w:rPr>
        <w:t>On you</w:t>
      </w:r>
      <w:r w:rsidR="00007F50">
        <w:rPr>
          <w:rFonts w:cs="Arial"/>
          <w:color w:val="000000"/>
          <w:shd w:val="clear" w:color="auto" w:fill="FFFFFF"/>
        </w:rPr>
        <w:t>r</w:t>
      </w:r>
      <w:r>
        <w:rPr>
          <w:rFonts w:cs="Arial"/>
          <w:color w:val="000000"/>
          <w:shd w:val="clear" w:color="auto" w:fill="FFFFFF"/>
        </w:rPr>
        <w:t xml:space="preserve"> host run </w:t>
      </w:r>
      <w:r w:rsidR="00EA7A92">
        <w:rPr>
          <w:rFonts w:cs="Arial"/>
          <w:color w:val="000000"/>
          <w:shd w:val="clear" w:color="auto" w:fill="FFFFFF"/>
        </w:rPr>
        <w:t>in this order:</w:t>
      </w:r>
    </w:p>
    <w:p w14:paraId="51096003" w14:textId="34C1084B" w:rsidR="008E5C09" w:rsidRDefault="00D43E1B" w:rsidP="008E5C09">
      <w:pPr>
        <w:pStyle w:val="ListParagraph"/>
        <w:numPr>
          <w:ilvl w:val="1"/>
          <w:numId w:val="27"/>
        </w:numPr>
      </w:pPr>
      <w:r>
        <w:t>./</w:t>
      </w:r>
      <w:proofErr w:type="spellStart"/>
      <w:r w:rsidR="008E5C09">
        <w:t>odbedit</w:t>
      </w:r>
      <w:proofErr w:type="spellEnd"/>
    </w:p>
    <w:p w14:paraId="6FB5346B" w14:textId="57A56989" w:rsidR="008E5C09" w:rsidRDefault="00D43E1B" w:rsidP="008E5C09">
      <w:pPr>
        <w:pStyle w:val="ListParagraph"/>
        <w:numPr>
          <w:ilvl w:val="1"/>
          <w:numId w:val="27"/>
        </w:numPr>
      </w:pPr>
      <w:r>
        <w:t>./</w:t>
      </w:r>
      <w:proofErr w:type="spellStart"/>
      <w:r w:rsidR="008E5C09">
        <w:t>mhttpd</w:t>
      </w:r>
      <w:proofErr w:type="spellEnd"/>
    </w:p>
    <w:p w14:paraId="15A8EB34" w14:textId="65C4FBF8" w:rsidR="008E5C09" w:rsidRDefault="00D43E1B" w:rsidP="008E5C09">
      <w:pPr>
        <w:pStyle w:val="ListParagraph"/>
        <w:numPr>
          <w:ilvl w:val="1"/>
          <w:numId w:val="27"/>
        </w:numPr>
      </w:pPr>
      <w:r>
        <w:t>./</w:t>
      </w:r>
      <w:proofErr w:type="spellStart"/>
      <w:r w:rsidR="008E5C09">
        <w:t>mlogger</w:t>
      </w:r>
      <w:proofErr w:type="spellEnd"/>
    </w:p>
    <w:p w14:paraId="7BD4F275" w14:textId="7D4703AB" w:rsidR="008E5C09" w:rsidRDefault="00D43E1B" w:rsidP="008E5C09">
      <w:pPr>
        <w:pStyle w:val="ListParagraph"/>
        <w:numPr>
          <w:ilvl w:val="1"/>
          <w:numId w:val="27"/>
        </w:numPr>
      </w:pPr>
      <w:r>
        <w:t>./</w:t>
      </w:r>
      <w:proofErr w:type="spellStart"/>
      <w:r w:rsidR="008E5C09">
        <w:t>mserver</w:t>
      </w:r>
      <w:proofErr w:type="spellEnd"/>
    </w:p>
    <w:p w14:paraId="2864C197" w14:textId="7B8AB199" w:rsidR="00B32AE9" w:rsidRDefault="00B32AE9" w:rsidP="00B32AE9">
      <w:pPr>
        <w:pStyle w:val="ListParagraph"/>
        <w:numPr>
          <w:ilvl w:val="0"/>
          <w:numId w:val="27"/>
        </w:numPr>
      </w:pPr>
      <w:r>
        <w:t xml:space="preserve">Add the </w:t>
      </w:r>
      <w:proofErr w:type="spellStart"/>
      <w:r>
        <w:t>ip</w:t>
      </w:r>
      <w:proofErr w:type="spellEnd"/>
      <w:r>
        <w:t xml:space="preserve"> of both the MIDAS host and the </w:t>
      </w:r>
      <w:proofErr w:type="spellStart"/>
      <w:r>
        <w:t>petalinux</w:t>
      </w:r>
      <w:proofErr w:type="spellEnd"/>
      <w:r>
        <w:t xml:space="preserve"> board to the list of allowed RPC hosts for MIDAS</w:t>
      </w:r>
    </w:p>
    <w:p w14:paraId="12CC322C" w14:textId="18D9A052" w:rsidR="00B32AE9" w:rsidRDefault="00B32AE9" w:rsidP="00B32AE9">
      <w:pPr>
        <w:pStyle w:val="ListParagraph"/>
        <w:numPr>
          <w:ilvl w:val="1"/>
          <w:numId w:val="27"/>
        </w:numPr>
      </w:pPr>
      <w:r>
        <w:t xml:space="preserve">Connect to the localhost:8080 </w:t>
      </w:r>
      <w:proofErr w:type="spellStart"/>
      <w:r>
        <w:t>midas</w:t>
      </w:r>
      <w:proofErr w:type="spellEnd"/>
      <w:r>
        <w:t xml:space="preserve"> server in a browser on the VM</w:t>
      </w:r>
    </w:p>
    <w:p w14:paraId="6FE830BE" w14:textId="164E2846" w:rsidR="00B32AE9" w:rsidRDefault="00B32AE9" w:rsidP="00B32AE9">
      <w:pPr>
        <w:pStyle w:val="ListParagraph"/>
        <w:numPr>
          <w:ilvl w:val="1"/>
          <w:numId w:val="27"/>
        </w:numPr>
      </w:pPr>
      <w:r>
        <w:t>Navigate to the ODB tab</w:t>
      </w:r>
    </w:p>
    <w:p w14:paraId="4F6BBCCD" w14:textId="2A437903" w:rsidR="00B32AE9" w:rsidRDefault="00B32AE9" w:rsidP="00B32AE9">
      <w:pPr>
        <w:pStyle w:val="ListParagraph"/>
        <w:numPr>
          <w:ilvl w:val="1"/>
          <w:numId w:val="27"/>
        </w:numPr>
      </w:pPr>
      <w:r>
        <w:t>Navigate to /Experiment/Security/RPC hosts</w:t>
      </w:r>
    </w:p>
    <w:p w14:paraId="79863FAE" w14:textId="7C44EB6C" w:rsidR="00B32AE9" w:rsidRDefault="00B32AE9" w:rsidP="00B32AE9">
      <w:pPr>
        <w:pStyle w:val="ListParagraph"/>
        <w:numPr>
          <w:ilvl w:val="1"/>
          <w:numId w:val="27"/>
        </w:numPr>
      </w:pPr>
      <w:r>
        <w:t xml:space="preserve">Add the </w:t>
      </w:r>
      <w:proofErr w:type="spellStart"/>
      <w:r>
        <w:t>ip</w:t>
      </w:r>
      <w:proofErr w:type="spellEnd"/>
      <w:r>
        <w:t xml:space="preserve"> of the VM and the </w:t>
      </w:r>
      <w:proofErr w:type="spellStart"/>
      <w:r>
        <w:t>petalinux</w:t>
      </w:r>
      <w:proofErr w:type="spellEnd"/>
      <w:r>
        <w:t xml:space="preserve"> board to the allowed hosts</w:t>
      </w:r>
      <w:r w:rsidR="00D65CEB">
        <w:t xml:space="preserve"> list</w:t>
      </w:r>
    </w:p>
    <w:p w14:paraId="69FD3C64" w14:textId="1D92D5F8" w:rsidR="008E5C09" w:rsidRDefault="008E5C09" w:rsidP="008E5C09">
      <w:pPr>
        <w:pStyle w:val="ListParagraph"/>
        <w:numPr>
          <w:ilvl w:val="0"/>
          <w:numId w:val="27"/>
        </w:numPr>
      </w:pPr>
      <w:r>
        <w:t xml:space="preserve">Once the firmware has booted, run (on the mainboard): </w:t>
      </w:r>
    </w:p>
    <w:p w14:paraId="6D3E7606" w14:textId="6CD5CE2A" w:rsidR="008E5C09" w:rsidRDefault="008E5C09" w:rsidP="008E5C09">
      <w:pPr>
        <w:pStyle w:val="ListParagraph"/>
        <w:numPr>
          <w:ilvl w:val="1"/>
          <w:numId w:val="27"/>
        </w:numPr>
      </w:pPr>
      <w:proofErr w:type="spellStart"/>
      <w:r>
        <w:t>mfe</w:t>
      </w:r>
      <w:proofErr w:type="spellEnd"/>
      <w:r>
        <w:t xml:space="preserve"> -h &lt;host-</w:t>
      </w:r>
      <w:proofErr w:type="spellStart"/>
      <w:r>
        <w:t>ip</w:t>
      </w:r>
      <w:proofErr w:type="spellEnd"/>
      <w:r>
        <w:t>-address&gt;:&lt;</w:t>
      </w:r>
      <w:proofErr w:type="spellStart"/>
      <w:r>
        <w:t>mserver</w:t>
      </w:r>
      <w:proofErr w:type="spellEnd"/>
      <w:r>
        <w:t>-address&gt; -e e777</w:t>
      </w:r>
    </w:p>
    <w:p w14:paraId="4AA23F5D" w14:textId="0EC0FF17" w:rsidR="00B70404" w:rsidRDefault="008E5C09" w:rsidP="00B70404">
      <w:pPr>
        <w:pStyle w:val="ListParagraph"/>
        <w:numPr>
          <w:ilvl w:val="2"/>
          <w:numId w:val="27"/>
        </w:numPr>
      </w:pPr>
      <w:r>
        <w:t xml:space="preserve">example: </w:t>
      </w:r>
      <w:proofErr w:type="spellStart"/>
      <w:r>
        <w:t>mfe</w:t>
      </w:r>
      <w:proofErr w:type="spellEnd"/>
      <w:r>
        <w:t xml:space="preserve"> -h 192.168.1.80:1175 -e e777</w:t>
      </w:r>
    </w:p>
    <w:p w14:paraId="1D06BD12" w14:textId="3D042230" w:rsidR="00B70404" w:rsidRDefault="00B70404" w:rsidP="00B70404">
      <w:pPr>
        <w:pStyle w:val="ListParagraph"/>
        <w:numPr>
          <w:ilvl w:val="2"/>
          <w:numId w:val="27"/>
        </w:numPr>
      </w:pPr>
      <w:r>
        <w:t xml:space="preserve">you may need to add the mainboards </w:t>
      </w:r>
      <w:proofErr w:type="spellStart"/>
      <w:r>
        <w:t>ip</w:t>
      </w:r>
      <w:proofErr w:type="spellEnd"/>
      <w:r>
        <w:t xml:space="preserve"> address to a list of trusted </w:t>
      </w:r>
      <w:proofErr w:type="spellStart"/>
      <w:r>
        <w:t>ip</w:t>
      </w:r>
      <w:proofErr w:type="spellEnd"/>
      <w:r>
        <w:t xml:space="preserve"> addresses in the MIDAS control panel</w:t>
      </w:r>
    </w:p>
    <w:p w14:paraId="62A06BDE" w14:textId="6E580693" w:rsidR="001227BB" w:rsidRPr="004C6E90" w:rsidRDefault="001227BB" w:rsidP="001227BB">
      <w:pPr>
        <w:pStyle w:val="ListParagraph"/>
        <w:numPr>
          <w:ilvl w:val="0"/>
          <w:numId w:val="27"/>
        </w:numPr>
      </w:pPr>
      <w:r>
        <w:rPr>
          <w:rFonts w:cs="Arial"/>
          <w:color w:val="252525"/>
          <w:sz w:val="21"/>
          <w:shd w:val="clear" w:color="auto" w:fill="FFFFFF"/>
        </w:rPr>
        <w:t xml:space="preserve">Start a run by pressing the Start button on the </w:t>
      </w:r>
      <w:r w:rsidR="00366893">
        <w:rPr>
          <w:rFonts w:cs="Arial"/>
          <w:color w:val="252525"/>
          <w:sz w:val="21"/>
          <w:shd w:val="clear" w:color="auto" w:fill="FFFFFF"/>
        </w:rPr>
        <w:t xml:space="preserve">MIDAS </w:t>
      </w:r>
      <w:r>
        <w:rPr>
          <w:rFonts w:cs="Arial"/>
          <w:color w:val="252525"/>
          <w:sz w:val="21"/>
          <w:shd w:val="clear" w:color="auto" w:fill="FFFFFF"/>
        </w:rPr>
        <w:t>frontend panel start page</w:t>
      </w:r>
    </w:p>
    <w:p w14:paraId="7730F8FE" w14:textId="7897394F" w:rsidR="004C6E90" w:rsidRPr="0013724D" w:rsidRDefault="004C6E90" w:rsidP="001227BB">
      <w:pPr>
        <w:pStyle w:val="ListParagraph"/>
        <w:numPr>
          <w:ilvl w:val="0"/>
          <w:numId w:val="27"/>
        </w:numPr>
      </w:pPr>
      <w:r>
        <w:rPr>
          <w:rFonts w:cs="Arial"/>
          <w:color w:val="252525"/>
          <w:sz w:val="21"/>
          <w:shd w:val="clear" w:color="auto" w:fill="FFFFFF"/>
        </w:rPr>
        <w:t xml:space="preserve">Stop the run and check </w:t>
      </w:r>
      <w:r w:rsidR="00687F18">
        <w:rPr>
          <w:rFonts w:cs="Arial"/>
          <w:color w:val="252525"/>
          <w:sz w:val="21"/>
          <w:shd w:val="clear" w:color="auto" w:fill="FFFFFF"/>
        </w:rPr>
        <w:t>to see that data has been acquired</w:t>
      </w:r>
    </w:p>
    <w:p w14:paraId="5C7E7F3D" w14:textId="05347B42" w:rsidR="0013724D" w:rsidRPr="00266EEE" w:rsidRDefault="0013724D" w:rsidP="001227BB">
      <w:pPr>
        <w:pStyle w:val="ListParagraph"/>
        <w:numPr>
          <w:ilvl w:val="0"/>
          <w:numId w:val="27"/>
        </w:numPr>
      </w:pPr>
      <w:r>
        <w:rPr>
          <w:rFonts w:cs="Arial"/>
          <w:color w:val="252525"/>
          <w:sz w:val="21"/>
          <w:shd w:val="clear" w:color="auto" w:fill="FFFFFF"/>
        </w:rPr>
        <w:t>Profit.</w:t>
      </w:r>
    </w:p>
    <w:p w14:paraId="19517F61" w14:textId="77777777" w:rsidR="00266EEE" w:rsidRDefault="00266EEE" w:rsidP="00266EEE">
      <w:pPr>
        <w:ind w:left="0"/>
      </w:pPr>
    </w:p>
    <w:p w14:paraId="495987A9" w14:textId="09E10A36" w:rsidR="00266EEE" w:rsidRDefault="00266EEE" w:rsidP="00266EEE">
      <w:pPr>
        <w:ind w:left="0"/>
        <w:rPr>
          <w:b/>
          <w:sz w:val="28"/>
          <w:szCs w:val="28"/>
        </w:rPr>
      </w:pPr>
      <w:r w:rsidRPr="00266EEE">
        <w:rPr>
          <w:b/>
          <w:sz w:val="28"/>
          <w:szCs w:val="28"/>
        </w:rPr>
        <w:t>DMA Setup</w:t>
      </w:r>
    </w:p>
    <w:p w14:paraId="2DFFE28F" w14:textId="3D6A5B35" w:rsidR="00D01EC0" w:rsidRDefault="00D01EC0" w:rsidP="00D01EC0">
      <w:pPr>
        <w:pStyle w:val="ListParagraph"/>
        <w:numPr>
          <w:ilvl w:val="0"/>
          <w:numId w:val="32"/>
        </w:numPr>
      </w:pPr>
      <w:r>
        <w:t>Set the .</w:t>
      </w:r>
      <w:proofErr w:type="spellStart"/>
      <w:r>
        <w:t>xsa</w:t>
      </w:r>
      <w:proofErr w:type="spellEnd"/>
      <w:r>
        <w:t xml:space="preserve"> path to the proper </w:t>
      </w:r>
      <w:proofErr w:type="spellStart"/>
      <w:r>
        <w:t>vivado</w:t>
      </w:r>
      <w:proofErr w:type="spellEnd"/>
      <w:r>
        <w:t xml:space="preserve"> project which includes DMA</w:t>
      </w:r>
    </w:p>
    <w:p w14:paraId="5256D39A" w14:textId="1AAC0410" w:rsidR="00D01EC0" w:rsidRDefault="00D01EC0" w:rsidP="00D01EC0">
      <w:pPr>
        <w:pStyle w:val="ListParagraph"/>
        <w:numPr>
          <w:ilvl w:val="1"/>
          <w:numId w:val="32"/>
        </w:numPr>
      </w:pPr>
      <w:proofErr w:type="spellStart"/>
      <w:r w:rsidRPr="00922A8C">
        <w:t>petalinux-config</w:t>
      </w:r>
      <w:proofErr w:type="spellEnd"/>
      <w:r w:rsidRPr="00922A8C">
        <w:t xml:space="preserve"> --get-</w:t>
      </w:r>
      <w:proofErr w:type="spellStart"/>
      <w:r w:rsidRPr="00922A8C">
        <w:t>hw</w:t>
      </w:r>
      <w:proofErr w:type="spellEnd"/>
      <w:r w:rsidRPr="00922A8C">
        <w:t>-description &lt;path-to-</w:t>
      </w:r>
      <w:proofErr w:type="spellStart"/>
      <w:r w:rsidRPr="00922A8C"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, should be in the /</w:t>
      </w:r>
      <w:proofErr w:type="spellStart"/>
      <w:r>
        <w:t>Vivado_NuPRISM_AddingDMA</w:t>
      </w:r>
      <w:proofErr w:type="spellEnd"/>
      <w:r>
        <w:t xml:space="preserve"> folder of the </w:t>
      </w:r>
      <w:proofErr w:type="spellStart"/>
      <w:r>
        <w:t>git</w:t>
      </w:r>
      <w:proofErr w:type="spellEnd"/>
      <w:r>
        <w:t xml:space="preserve"> repo (shared folder)</w:t>
      </w:r>
      <w:r w:rsidRPr="00922A8C">
        <w:t>&gt;</w:t>
      </w:r>
      <w:r>
        <w:t xml:space="preserve"> </w:t>
      </w:r>
    </w:p>
    <w:p w14:paraId="68009109" w14:textId="77777777" w:rsidR="00D01EC0" w:rsidRDefault="00D01EC0" w:rsidP="00D01EC0">
      <w:pPr>
        <w:pStyle w:val="ListParagraph"/>
        <w:numPr>
          <w:ilvl w:val="2"/>
          <w:numId w:val="32"/>
        </w:numPr>
      </w:pPr>
      <w:r>
        <w:lastRenderedPageBreak/>
        <w:t>If you used the shared folder, the directory will be something like: /media/sf_&lt;name of shared folder&gt;/&lt;path-to-</w:t>
      </w:r>
      <w:proofErr w:type="spellStart"/>
      <w:r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&gt;</w:t>
      </w:r>
    </w:p>
    <w:p w14:paraId="78C8FB28" w14:textId="77777777" w:rsidR="00D01EC0" w:rsidRDefault="00D01EC0" w:rsidP="00D01EC0">
      <w:pPr>
        <w:pStyle w:val="ListParagraph"/>
        <w:numPr>
          <w:ilvl w:val="2"/>
          <w:numId w:val="32"/>
        </w:numPr>
      </w:pPr>
      <w:r>
        <w:t xml:space="preserve">Exit the menu that opens, to read more about this see the </w:t>
      </w:r>
      <w:proofErr w:type="spellStart"/>
      <w:r>
        <w:t>Petalinux</w:t>
      </w:r>
      <w:proofErr w:type="spellEnd"/>
      <w:r>
        <w:t xml:space="preserve"> 2020.1 guide</w:t>
      </w:r>
    </w:p>
    <w:p w14:paraId="51581528" w14:textId="0DD10FCB" w:rsidR="00D01EC0" w:rsidRDefault="00D01EC0" w:rsidP="005D3E30">
      <w:pPr>
        <w:pStyle w:val="ListParagraph"/>
        <w:ind w:left="1440" w:firstLine="0"/>
      </w:pPr>
    </w:p>
    <w:p w14:paraId="31CE8A67" w14:textId="3712CFCB" w:rsidR="005D3E30" w:rsidRPr="005D3E30" w:rsidRDefault="005D3E30" w:rsidP="005D3E30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szCs w:val="22"/>
        </w:rPr>
        <w:t>Create an app called “</w:t>
      </w:r>
      <w:proofErr w:type="spellStart"/>
      <w:r>
        <w:rPr>
          <w:szCs w:val="22"/>
        </w:rPr>
        <w:t>dma</w:t>
      </w:r>
      <w:proofErr w:type="spellEnd"/>
      <w:r>
        <w:rPr>
          <w:szCs w:val="22"/>
        </w:rPr>
        <w:t>-proxy-test”</w:t>
      </w:r>
    </w:p>
    <w:p w14:paraId="7201AC63" w14:textId="69CF89D1" w:rsidR="007224A8" w:rsidRPr="007224A8" w:rsidRDefault="0020055C" w:rsidP="005D3E30">
      <w:pPr>
        <w:pStyle w:val="ListParagraph"/>
        <w:numPr>
          <w:ilvl w:val="1"/>
          <w:numId w:val="32"/>
        </w:numPr>
        <w:rPr>
          <w:sz w:val="28"/>
          <w:szCs w:val="28"/>
        </w:rPr>
      </w:pPr>
      <w:r>
        <w:rPr>
          <w:szCs w:val="22"/>
        </w:rPr>
        <w:t xml:space="preserve">run: </w:t>
      </w:r>
      <w:proofErr w:type="spellStart"/>
      <w:r>
        <w:rPr>
          <w:szCs w:val="22"/>
        </w:rPr>
        <w:t>petalinux</w:t>
      </w:r>
      <w:proofErr w:type="spellEnd"/>
      <w:r>
        <w:rPr>
          <w:szCs w:val="22"/>
        </w:rPr>
        <w:t>-create -t apps --</w:t>
      </w:r>
      <w:r w:rsidR="007224A8">
        <w:rPr>
          <w:szCs w:val="22"/>
        </w:rPr>
        <w:t xml:space="preserve">template c –name </w:t>
      </w:r>
      <w:proofErr w:type="spellStart"/>
      <w:r w:rsidR="007224A8">
        <w:rPr>
          <w:szCs w:val="22"/>
        </w:rPr>
        <w:t>dma</w:t>
      </w:r>
      <w:proofErr w:type="spellEnd"/>
      <w:r w:rsidR="007224A8">
        <w:rPr>
          <w:szCs w:val="22"/>
        </w:rPr>
        <w:t>-proxy-test --enable</w:t>
      </w:r>
    </w:p>
    <w:p w14:paraId="67BA724A" w14:textId="3135A4D7" w:rsidR="005D3E30" w:rsidRPr="005D3E30" w:rsidRDefault="005D3E30" w:rsidP="005D3E30">
      <w:pPr>
        <w:pStyle w:val="ListParagraph"/>
        <w:numPr>
          <w:ilvl w:val="1"/>
          <w:numId w:val="32"/>
        </w:numPr>
        <w:rPr>
          <w:sz w:val="28"/>
          <w:szCs w:val="28"/>
        </w:rPr>
      </w:pPr>
      <w:r>
        <w:rPr>
          <w:szCs w:val="22"/>
        </w:rPr>
        <w:t>Copy “</w:t>
      </w:r>
      <w:proofErr w:type="spellStart"/>
      <w:r>
        <w:rPr>
          <w:szCs w:val="22"/>
        </w:rPr>
        <w:t>dma</w:t>
      </w:r>
      <w:proofErr w:type="spellEnd"/>
      <w:r>
        <w:rPr>
          <w:szCs w:val="22"/>
        </w:rPr>
        <w:t>-proxy-</w:t>
      </w:r>
      <w:proofErr w:type="spellStart"/>
      <w:r>
        <w:rPr>
          <w:szCs w:val="22"/>
        </w:rPr>
        <w:t>test.c</w:t>
      </w:r>
      <w:proofErr w:type="spellEnd"/>
      <w:r>
        <w:rPr>
          <w:szCs w:val="22"/>
        </w:rPr>
        <w:t>” and “</w:t>
      </w:r>
      <w:proofErr w:type="spellStart"/>
      <w:r>
        <w:rPr>
          <w:szCs w:val="22"/>
        </w:rPr>
        <w:t>dma-proxy.h</w:t>
      </w:r>
      <w:proofErr w:type="spellEnd"/>
      <w:r>
        <w:rPr>
          <w:szCs w:val="22"/>
        </w:rPr>
        <w:t>” over into the files folder</w:t>
      </w:r>
    </w:p>
    <w:p w14:paraId="11651652" w14:textId="7CE66D1B" w:rsidR="005D3E30" w:rsidRDefault="005D3E30" w:rsidP="005D3E30">
      <w:pPr>
        <w:pStyle w:val="ListParagraph"/>
        <w:numPr>
          <w:ilvl w:val="1"/>
          <w:numId w:val="32"/>
        </w:numPr>
        <w:rPr>
          <w:szCs w:val="22"/>
        </w:rPr>
      </w:pPr>
      <w:r>
        <w:rPr>
          <w:szCs w:val="22"/>
        </w:rPr>
        <w:t>Add “LDLIBS += –</w:t>
      </w:r>
      <w:proofErr w:type="spellStart"/>
      <w:r>
        <w:rPr>
          <w:szCs w:val="22"/>
        </w:rPr>
        <w:t>lpthread</w:t>
      </w:r>
      <w:proofErr w:type="spellEnd"/>
      <w:r>
        <w:rPr>
          <w:szCs w:val="22"/>
        </w:rPr>
        <w:t xml:space="preserve">” to the make file so that the compiler can find the </w:t>
      </w:r>
      <w:proofErr w:type="spellStart"/>
      <w:r>
        <w:rPr>
          <w:szCs w:val="22"/>
        </w:rPr>
        <w:t>pthread</w:t>
      </w:r>
      <w:proofErr w:type="spellEnd"/>
      <w:r>
        <w:rPr>
          <w:szCs w:val="22"/>
        </w:rPr>
        <w:t xml:space="preserve"> library:</w:t>
      </w:r>
      <w:r w:rsidRPr="005D3E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6E19B" wp14:editId="446F6105">
            <wp:extent cx="4528039" cy="2616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030" cy="26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t xml:space="preserve"> </w:t>
      </w:r>
    </w:p>
    <w:p w14:paraId="2EF49D25" w14:textId="3CF5D6F0" w:rsidR="00EF544A" w:rsidRPr="006D0C3F" w:rsidRDefault="00EF544A" w:rsidP="005D3E30">
      <w:pPr>
        <w:pStyle w:val="ListParagraph"/>
        <w:numPr>
          <w:ilvl w:val="1"/>
          <w:numId w:val="32"/>
        </w:numPr>
        <w:rPr>
          <w:szCs w:val="22"/>
        </w:rPr>
      </w:pPr>
      <w:r>
        <w:rPr>
          <w:szCs w:val="22"/>
        </w:rPr>
        <w:lastRenderedPageBreak/>
        <w:t>Add “</w:t>
      </w:r>
      <w:hyperlink w:history="1">
        <w:r w:rsidR="00084BA0" w:rsidRPr="001F0283">
          <w:rPr>
            <w:rStyle w:val="Hyperlink"/>
            <w:szCs w:val="22"/>
          </w:rPr>
          <w:t>file://dma-proxy.h \</w:t>
        </w:r>
      </w:hyperlink>
      <w:r>
        <w:rPr>
          <w:szCs w:val="22"/>
        </w:rPr>
        <w:t>” to the .bb file in the upper application folder:</w:t>
      </w:r>
      <w:r w:rsidRPr="00EF544A">
        <w:rPr>
          <w:noProof/>
        </w:rPr>
        <w:t xml:space="preserve"> </w:t>
      </w:r>
      <w:r w:rsidR="00084BA0">
        <w:rPr>
          <w:noProof/>
        </w:rPr>
        <w:drawing>
          <wp:inline distT="0" distB="0" distL="0" distR="0" wp14:anchorId="6D66CBE8" wp14:editId="615D970D">
            <wp:extent cx="4356100" cy="3559343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1717" cy="35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9B8A" w14:textId="0A2ADA97" w:rsidR="006D0C3F" w:rsidRDefault="006D0C3F" w:rsidP="006D0C3F">
      <w:pPr>
        <w:pStyle w:val="ListParagraph"/>
        <w:ind w:left="1440" w:firstLine="0"/>
        <w:rPr>
          <w:noProof/>
        </w:rPr>
      </w:pPr>
    </w:p>
    <w:p w14:paraId="29108F19" w14:textId="7C439A16" w:rsidR="006D0C3F" w:rsidRDefault="006D0C3F" w:rsidP="006D0C3F">
      <w:pPr>
        <w:pStyle w:val="ListParagraph"/>
        <w:ind w:left="1440" w:firstLine="0"/>
        <w:rPr>
          <w:noProof/>
        </w:rPr>
      </w:pPr>
    </w:p>
    <w:p w14:paraId="487B2D30" w14:textId="17386FF4" w:rsidR="006D0C3F" w:rsidRDefault="006D0C3F" w:rsidP="006D0C3F">
      <w:pPr>
        <w:pStyle w:val="ListParagraph"/>
        <w:ind w:left="1440" w:firstLine="0"/>
        <w:rPr>
          <w:noProof/>
        </w:rPr>
      </w:pPr>
    </w:p>
    <w:p w14:paraId="6B2B90D2" w14:textId="77777777" w:rsidR="006D0C3F" w:rsidRPr="005D3E30" w:rsidRDefault="006D0C3F" w:rsidP="006D0C3F">
      <w:pPr>
        <w:pStyle w:val="ListParagraph"/>
        <w:ind w:left="1440" w:firstLine="0"/>
        <w:rPr>
          <w:szCs w:val="22"/>
        </w:rPr>
      </w:pPr>
    </w:p>
    <w:p w14:paraId="7AB54007" w14:textId="3EAF6786" w:rsidR="005D3E30" w:rsidRPr="005D3E30" w:rsidRDefault="005D3E30" w:rsidP="00266EEE">
      <w:pPr>
        <w:pStyle w:val="ListParagraph"/>
        <w:numPr>
          <w:ilvl w:val="0"/>
          <w:numId w:val="32"/>
        </w:numPr>
        <w:rPr>
          <w:szCs w:val="22"/>
        </w:rPr>
      </w:pPr>
      <w:r>
        <w:rPr>
          <w:szCs w:val="22"/>
        </w:rPr>
        <w:t>Create a module called “</w:t>
      </w:r>
      <w:proofErr w:type="spellStart"/>
      <w:r>
        <w:rPr>
          <w:szCs w:val="22"/>
        </w:rPr>
        <w:t>dma</w:t>
      </w:r>
      <w:proofErr w:type="spellEnd"/>
      <w:r>
        <w:rPr>
          <w:szCs w:val="22"/>
        </w:rPr>
        <w:t>-proxy”</w:t>
      </w:r>
    </w:p>
    <w:p w14:paraId="31D3EA72" w14:textId="6BDA26A5" w:rsidR="007224A8" w:rsidRPr="007224A8" w:rsidRDefault="007224A8" w:rsidP="005D3E30">
      <w:pPr>
        <w:pStyle w:val="ListParagraph"/>
        <w:numPr>
          <w:ilvl w:val="1"/>
          <w:numId w:val="32"/>
        </w:numPr>
        <w:rPr>
          <w:szCs w:val="22"/>
        </w:rPr>
      </w:pPr>
      <w:r w:rsidRPr="007224A8">
        <w:rPr>
          <w:szCs w:val="22"/>
        </w:rPr>
        <w:t xml:space="preserve">Run: </w:t>
      </w:r>
      <w:proofErr w:type="spellStart"/>
      <w:r w:rsidRPr="007224A8">
        <w:rPr>
          <w:szCs w:val="22"/>
        </w:rPr>
        <w:t>petalinux</w:t>
      </w:r>
      <w:proofErr w:type="spellEnd"/>
      <w:r w:rsidRPr="007224A8">
        <w:rPr>
          <w:szCs w:val="22"/>
        </w:rPr>
        <w:t xml:space="preserve">-create –t modules –name </w:t>
      </w:r>
      <w:proofErr w:type="spellStart"/>
      <w:r w:rsidRPr="007224A8">
        <w:rPr>
          <w:szCs w:val="22"/>
        </w:rPr>
        <w:t>dma</w:t>
      </w:r>
      <w:proofErr w:type="spellEnd"/>
      <w:r w:rsidRPr="007224A8">
        <w:rPr>
          <w:szCs w:val="22"/>
        </w:rPr>
        <w:t>-proxy --enable</w:t>
      </w:r>
    </w:p>
    <w:p w14:paraId="0CFCA1CB" w14:textId="15FDFD95" w:rsidR="005D3E30" w:rsidRPr="006D0C3F" w:rsidRDefault="005D3E30" w:rsidP="005D3E30">
      <w:pPr>
        <w:pStyle w:val="ListParagraph"/>
        <w:numPr>
          <w:ilvl w:val="1"/>
          <w:numId w:val="32"/>
        </w:numPr>
        <w:rPr>
          <w:b/>
          <w:sz w:val="28"/>
          <w:szCs w:val="28"/>
        </w:rPr>
      </w:pPr>
      <w:r>
        <w:rPr>
          <w:szCs w:val="22"/>
        </w:rPr>
        <w:t>Copy “</w:t>
      </w:r>
      <w:proofErr w:type="spellStart"/>
      <w:r>
        <w:rPr>
          <w:szCs w:val="22"/>
        </w:rPr>
        <w:t>dma-proxy.c</w:t>
      </w:r>
      <w:proofErr w:type="spellEnd"/>
      <w:r>
        <w:rPr>
          <w:szCs w:val="22"/>
        </w:rPr>
        <w:t>” and “</w:t>
      </w:r>
      <w:proofErr w:type="spellStart"/>
      <w:r>
        <w:rPr>
          <w:szCs w:val="22"/>
        </w:rPr>
        <w:t>dma-proxy.h</w:t>
      </w:r>
      <w:proofErr w:type="spellEnd"/>
      <w:r>
        <w:rPr>
          <w:szCs w:val="22"/>
        </w:rPr>
        <w:t>” over into the files folder</w:t>
      </w:r>
    </w:p>
    <w:p w14:paraId="4BF5F759" w14:textId="7146ED89" w:rsidR="006D0C3F" w:rsidRPr="00B92794" w:rsidRDefault="006D0C3F" w:rsidP="005D3E30">
      <w:pPr>
        <w:pStyle w:val="ListParagraph"/>
        <w:numPr>
          <w:ilvl w:val="1"/>
          <w:numId w:val="32"/>
        </w:numPr>
        <w:rPr>
          <w:b/>
          <w:sz w:val="28"/>
          <w:szCs w:val="28"/>
        </w:rPr>
      </w:pPr>
      <w:r>
        <w:rPr>
          <w:szCs w:val="22"/>
        </w:rPr>
        <w:t>Add “</w:t>
      </w:r>
      <w:proofErr w:type="spellStart"/>
      <w:r>
        <w:rPr>
          <w:szCs w:val="22"/>
        </w:rPr>
        <w:t>dma-proxy.h</w:t>
      </w:r>
      <w:proofErr w:type="spellEnd"/>
      <w:r>
        <w:rPr>
          <w:szCs w:val="22"/>
        </w:rPr>
        <w:t>” to the .bb file in the upper module folder:</w:t>
      </w:r>
      <w:r w:rsidRPr="006D0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5A2879" wp14:editId="60082213">
            <wp:extent cx="4239889" cy="20828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1479" cy="20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9668" w14:textId="0D388E20" w:rsidR="00B92794" w:rsidRPr="006D0C3F" w:rsidRDefault="00B92794" w:rsidP="005D3E30">
      <w:pPr>
        <w:pStyle w:val="ListParagraph"/>
        <w:numPr>
          <w:ilvl w:val="1"/>
          <w:numId w:val="32"/>
        </w:numPr>
        <w:rPr>
          <w:b/>
          <w:sz w:val="28"/>
          <w:szCs w:val="28"/>
        </w:rPr>
      </w:pPr>
      <w:proofErr w:type="spellStart"/>
      <w:r>
        <w:rPr>
          <w:szCs w:val="22"/>
        </w:rPr>
        <w:lastRenderedPageBreak/>
        <w:t>Makefile</w:t>
      </w:r>
      <w:proofErr w:type="spellEnd"/>
      <w:r>
        <w:rPr>
          <w:szCs w:val="22"/>
        </w:rPr>
        <w:t>:</w:t>
      </w:r>
      <w:r w:rsidRPr="00B927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0A6834" wp14:editId="39134081">
            <wp:extent cx="5226050" cy="177160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7249" cy="17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9EFB" w14:textId="184E47BF" w:rsidR="006D0C3F" w:rsidRPr="006D0C3F" w:rsidRDefault="006D0C3F" w:rsidP="006D0C3F">
      <w:pPr>
        <w:pStyle w:val="ListParagraph"/>
        <w:numPr>
          <w:ilvl w:val="0"/>
          <w:numId w:val="32"/>
        </w:numPr>
        <w:rPr>
          <w:b/>
          <w:sz w:val="28"/>
          <w:szCs w:val="28"/>
        </w:rPr>
      </w:pPr>
      <w:r>
        <w:rPr>
          <w:noProof/>
        </w:rPr>
        <w:t>Navigate into /project/nuprsim/project-spec/meta-user/recipes-bsp/device-tree/files and modify the “system-user.dtsi” file to include the new dma-proxy-rx/tx devices in the petalinux device tree:</w:t>
      </w:r>
      <w:r w:rsidRPr="006D0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23A7E" wp14:editId="46392E59">
            <wp:extent cx="5943600" cy="2131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2116" w14:textId="1AAF0324" w:rsidR="006D0C3F" w:rsidRPr="005D3E30" w:rsidRDefault="006D0C3F" w:rsidP="006D0C3F">
      <w:pPr>
        <w:pStyle w:val="ListParagraph"/>
        <w:numPr>
          <w:ilvl w:val="0"/>
          <w:numId w:val="32"/>
        </w:numPr>
        <w:rPr>
          <w:b/>
          <w:sz w:val="28"/>
          <w:szCs w:val="28"/>
        </w:rPr>
      </w:pPr>
      <w:r>
        <w:rPr>
          <w:noProof/>
        </w:rPr>
        <w:t>Navigate to /project/nuprism/project-spec/meta-user/conf and add “KERNEL_MODULE_AUTOLOAD += “dma-proxy” to the “petalinuxbsp.conf” file to automatically load the dma-proxy module on boot:</w:t>
      </w:r>
      <w:r w:rsidRPr="006D0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8A61A" wp14:editId="282211DE">
            <wp:extent cx="5391150" cy="16415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506" cy="16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0435" w14:textId="34AA9469" w:rsidR="005D3E30" w:rsidRPr="008E3437" w:rsidRDefault="005D3E30" w:rsidP="005D3E30">
      <w:pPr>
        <w:pStyle w:val="ListParagraph"/>
        <w:numPr>
          <w:ilvl w:val="0"/>
          <w:numId w:val="32"/>
        </w:numPr>
        <w:rPr>
          <w:b/>
          <w:sz w:val="28"/>
          <w:szCs w:val="28"/>
        </w:rPr>
      </w:pPr>
      <w:r>
        <w:rPr>
          <w:szCs w:val="22"/>
        </w:rPr>
        <w:t xml:space="preserve">Rebuild the </w:t>
      </w:r>
      <w:proofErr w:type="spellStart"/>
      <w:r>
        <w:rPr>
          <w:szCs w:val="22"/>
        </w:rPr>
        <w:t>petalinux</w:t>
      </w:r>
      <w:proofErr w:type="spellEnd"/>
      <w:r>
        <w:rPr>
          <w:szCs w:val="22"/>
        </w:rPr>
        <w:t xml:space="preserve"> project with: </w:t>
      </w:r>
      <w:proofErr w:type="spellStart"/>
      <w:r>
        <w:rPr>
          <w:szCs w:val="22"/>
        </w:rPr>
        <w:t>petalinux</w:t>
      </w:r>
      <w:proofErr w:type="spellEnd"/>
      <w:r>
        <w:rPr>
          <w:szCs w:val="22"/>
        </w:rPr>
        <w:t>-build</w:t>
      </w:r>
    </w:p>
    <w:p w14:paraId="6A754563" w14:textId="331CBA2B" w:rsidR="00FD57EE" w:rsidRPr="00FD57EE" w:rsidRDefault="008E3437" w:rsidP="00FD57EE">
      <w:pPr>
        <w:pStyle w:val="ListParagraph"/>
        <w:numPr>
          <w:ilvl w:val="1"/>
          <w:numId w:val="32"/>
        </w:numPr>
        <w:rPr>
          <w:b/>
          <w:sz w:val="28"/>
          <w:szCs w:val="28"/>
        </w:rPr>
      </w:pPr>
      <w:r>
        <w:rPr>
          <w:szCs w:val="22"/>
        </w:rPr>
        <w:lastRenderedPageBreak/>
        <w:t>Or</w:t>
      </w:r>
      <w:r w:rsidR="005E7B80">
        <w:rPr>
          <w:szCs w:val="22"/>
        </w:rPr>
        <w:t xml:space="preserve"> build the specific app using</w:t>
      </w:r>
      <w:r>
        <w:rPr>
          <w:szCs w:val="22"/>
        </w:rPr>
        <w:t xml:space="preserve"> </w:t>
      </w:r>
      <w:r w:rsidR="00FD57EE">
        <w:rPr>
          <w:szCs w:val="22"/>
        </w:rPr>
        <w:t>“</w:t>
      </w:r>
      <w:proofErr w:type="spellStart"/>
      <w:r w:rsidR="00FD57EE">
        <w:rPr>
          <w:szCs w:val="22"/>
        </w:rPr>
        <w:t>petalinux</w:t>
      </w:r>
      <w:proofErr w:type="spellEnd"/>
      <w:r w:rsidR="00FD57EE">
        <w:rPr>
          <w:szCs w:val="22"/>
        </w:rPr>
        <w:t xml:space="preserve">-build –c </w:t>
      </w:r>
      <w:proofErr w:type="spellStart"/>
      <w:r w:rsidR="00FD57EE">
        <w:rPr>
          <w:szCs w:val="22"/>
        </w:rPr>
        <w:t>dma</w:t>
      </w:r>
      <w:proofErr w:type="spellEnd"/>
      <w:r w:rsidR="00FD57EE">
        <w:rPr>
          <w:szCs w:val="22"/>
        </w:rPr>
        <w:t>-proxy –x compile” and “</w:t>
      </w:r>
      <w:proofErr w:type="spellStart"/>
      <w:r w:rsidR="00FD57EE">
        <w:rPr>
          <w:szCs w:val="22"/>
        </w:rPr>
        <w:t>petalinux</w:t>
      </w:r>
      <w:proofErr w:type="spellEnd"/>
      <w:r w:rsidR="00FD57EE">
        <w:rPr>
          <w:szCs w:val="22"/>
        </w:rPr>
        <w:t xml:space="preserve">-build –c </w:t>
      </w:r>
      <w:proofErr w:type="spellStart"/>
      <w:r w:rsidR="00FD57EE">
        <w:rPr>
          <w:szCs w:val="22"/>
        </w:rPr>
        <w:t>dma</w:t>
      </w:r>
      <w:proofErr w:type="spellEnd"/>
      <w:r w:rsidR="00FD57EE">
        <w:rPr>
          <w:szCs w:val="22"/>
        </w:rPr>
        <w:t>-proxy-test –x compile”</w:t>
      </w:r>
      <w:r w:rsidR="005E7B80">
        <w:rPr>
          <w:szCs w:val="22"/>
        </w:rPr>
        <w:t xml:space="preserve"> as follows:</w:t>
      </w:r>
      <w:r w:rsidR="00373887" w:rsidRPr="00373887">
        <w:rPr>
          <w:noProof/>
        </w:rPr>
        <w:t xml:space="preserve"> </w:t>
      </w:r>
      <w:r w:rsidR="00373887">
        <w:rPr>
          <w:noProof/>
        </w:rPr>
        <w:drawing>
          <wp:inline distT="0" distB="0" distL="0" distR="0" wp14:anchorId="0EB50409" wp14:editId="17072C05">
            <wp:extent cx="5943600" cy="2005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2D3A" w14:textId="4A6C5D4A" w:rsidR="00185249" w:rsidRDefault="00185249" w:rsidP="00185249">
      <w:pPr>
        <w:pStyle w:val="ListParagraph"/>
        <w:numPr>
          <w:ilvl w:val="1"/>
          <w:numId w:val="32"/>
        </w:numPr>
      </w:pPr>
      <w:proofErr w:type="spellStart"/>
      <w:r>
        <w:t>petalinux</w:t>
      </w:r>
      <w:proofErr w:type="spellEnd"/>
      <w:r>
        <w:t>-package --boot --u-boot --</w:t>
      </w:r>
      <w:proofErr w:type="spellStart"/>
      <w:r>
        <w:t>fpga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system.bit</w:t>
      </w:r>
      <w:proofErr w:type="spellEnd"/>
      <w:r>
        <w:t xml:space="preserve"> --format BIN</w:t>
      </w:r>
    </w:p>
    <w:p w14:paraId="3A43B9B9" w14:textId="77777777" w:rsidR="00185249" w:rsidRDefault="00185249" w:rsidP="00185249">
      <w:pPr>
        <w:pStyle w:val="ListParagraph"/>
        <w:ind w:left="1440" w:firstLine="0"/>
      </w:pPr>
    </w:p>
    <w:p w14:paraId="7B29CD47" w14:textId="77777777" w:rsidR="00185249" w:rsidRDefault="00185249" w:rsidP="00185249">
      <w:pPr>
        <w:pStyle w:val="ListParagraph"/>
        <w:numPr>
          <w:ilvl w:val="0"/>
          <w:numId w:val="32"/>
        </w:numPr>
      </w:pPr>
      <w:r>
        <w:t xml:space="preserve"> Copy BOOT.BIN, </w:t>
      </w:r>
      <w:proofErr w:type="spellStart"/>
      <w:r>
        <w:t>image.ub</w:t>
      </w:r>
      <w:proofErr w:type="spellEnd"/>
      <w:r>
        <w:t xml:space="preserve">, and </w:t>
      </w:r>
      <w:proofErr w:type="spellStart"/>
      <w:r>
        <w:t>boot.scr</w:t>
      </w:r>
      <w:proofErr w:type="spellEnd"/>
      <w:r>
        <w:t xml:space="preserve"> to the boot partition of your SD card</w:t>
      </w:r>
    </w:p>
    <w:p w14:paraId="0DB51A60" w14:textId="77777777" w:rsidR="00185249" w:rsidRDefault="00185249" w:rsidP="00185249">
      <w:pPr>
        <w:pStyle w:val="ListParagraph"/>
        <w:numPr>
          <w:ilvl w:val="1"/>
          <w:numId w:val="32"/>
        </w:numPr>
      </w:pPr>
      <w:r>
        <w:t xml:space="preserve">BOOT.BIN, </w:t>
      </w:r>
      <w:proofErr w:type="spellStart"/>
      <w:r>
        <w:t>image.ub</w:t>
      </w:r>
      <w:proofErr w:type="spellEnd"/>
      <w:r>
        <w:t xml:space="preserve">, and </w:t>
      </w:r>
      <w:proofErr w:type="spellStart"/>
      <w:r>
        <w:t>boot.scr</w:t>
      </w:r>
      <w:proofErr w:type="spellEnd"/>
      <w:r>
        <w:t xml:space="preserve"> will be located under ~/project/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>/ in the guest machine</w:t>
      </w:r>
    </w:p>
    <w:p w14:paraId="77C198D5" w14:textId="77777777" w:rsidR="00185249" w:rsidRPr="00080933" w:rsidRDefault="00185249" w:rsidP="00185249">
      <w:pPr>
        <w:pStyle w:val="ListParagraph"/>
        <w:numPr>
          <w:ilvl w:val="1"/>
          <w:numId w:val="32"/>
        </w:numPr>
        <w:rPr>
          <w:rStyle w:val="Hyperlink"/>
          <w:color w:val="auto"/>
          <w:u w:val="none"/>
        </w:rPr>
      </w:pPr>
      <w:r>
        <w:t xml:space="preserve">To format your SD card if needed, complete the tutorial in Appendix H of the </w:t>
      </w:r>
      <w:proofErr w:type="spellStart"/>
      <w:r>
        <w:t>Petalinux</w:t>
      </w:r>
      <w:proofErr w:type="spellEnd"/>
      <w:r>
        <w:t xml:space="preserve"> 2020.1 user guide: </w:t>
      </w:r>
      <w:hyperlink r:id="rId34" w:history="1">
        <w:r>
          <w:rPr>
            <w:rStyle w:val="Hyperlink"/>
          </w:rPr>
          <w:t>https://www.xilinx.com/support/documentation/sw_manuals/xilinx2020_1/ug1144-petalinux-tools-reference-guide.pdf</w:t>
        </w:r>
      </w:hyperlink>
    </w:p>
    <w:p w14:paraId="591119EA" w14:textId="77777777" w:rsidR="00185249" w:rsidRDefault="00185249" w:rsidP="00185249">
      <w:pPr>
        <w:pStyle w:val="ListParagraph"/>
      </w:pPr>
    </w:p>
    <w:p w14:paraId="001C0DA3" w14:textId="77777777" w:rsidR="00185249" w:rsidRDefault="00185249" w:rsidP="00185249">
      <w:pPr>
        <w:pStyle w:val="ListParagraph"/>
        <w:numPr>
          <w:ilvl w:val="0"/>
          <w:numId w:val="32"/>
        </w:numPr>
      </w:pPr>
      <w:r>
        <w:t xml:space="preserve"> Extract rootfs.tar.gz from 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 xml:space="preserve"> to the root partition of your SD card using: tar </w:t>
      </w:r>
      <w:proofErr w:type="spellStart"/>
      <w:r>
        <w:t>xvf</w:t>
      </w:r>
      <w:proofErr w:type="spellEnd"/>
      <w:r>
        <w:t xml:space="preserve"> rootfs.tar.gz</w:t>
      </w:r>
    </w:p>
    <w:p w14:paraId="4F43E1B5" w14:textId="77777777" w:rsidR="00185249" w:rsidRDefault="00185249" w:rsidP="00185249">
      <w:pPr>
        <w:pStyle w:val="ListParagraph"/>
      </w:pPr>
    </w:p>
    <w:p w14:paraId="6F2DC12F" w14:textId="7E912531" w:rsidR="00120D79" w:rsidRPr="00120D79" w:rsidRDefault="00185249" w:rsidP="00120D79">
      <w:pPr>
        <w:pStyle w:val="ListParagraph"/>
        <w:numPr>
          <w:ilvl w:val="1"/>
          <w:numId w:val="32"/>
        </w:numPr>
      </w:pPr>
      <w:proofErr w:type="spellStart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Sudo</w:t>
      </w:r>
      <w:proofErr w:type="spellEnd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 tar -C /&lt;destination directory, likely /media/&lt;user&gt;/root &gt; -</w:t>
      </w:r>
      <w:proofErr w:type="spellStart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zxvf</w:t>
      </w:r>
      <w:proofErr w:type="spellEnd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 rootfs.tar.gz</w:t>
      </w:r>
    </w:p>
    <w:p w14:paraId="214CC33C" w14:textId="6D542C42" w:rsidR="00120D79" w:rsidRDefault="00120D79" w:rsidP="00120D79">
      <w:pPr>
        <w:ind w:left="0"/>
      </w:pPr>
      <w:r>
        <w:t>Quick Reference:</w:t>
      </w:r>
    </w:p>
    <w:p w14:paraId="5132C8A7" w14:textId="60C2CA2B" w:rsidR="00120D79" w:rsidRDefault="00120D79" w:rsidP="00120D79">
      <w:pPr>
        <w:pStyle w:val="ListParagraph"/>
        <w:numPr>
          <w:ilvl w:val="0"/>
          <w:numId w:val="33"/>
        </w:numPr>
      </w:pPr>
      <w:r>
        <w:t>Build sequence:</w:t>
      </w:r>
    </w:p>
    <w:p w14:paraId="76E3A217" w14:textId="77777777" w:rsidR="00120D79" w:rsidRDefault="00120D79" w:rsidP="00120D79">
      <w:pPr>
        <w:pStyle w:val="ListParagraph"/>
        <w:numPr>
          <w:ilvl w:val="1"/>
          <w:numId w:val="33"/>
        </w:numPr>
      </w:pPr>
      <w:proofErr w:type="spellStart"/>
      <w:r w:rsidRPr="00922A8C">
        <w:t>petalinux-config</w:t>
      </w:r>
      <w:proofErr w:type="spellEnd"/>
      <w:r w:rsidRPr="00922A8C">
        <w:t xml:space="preserve"> --get-</w:t>
      </w:r>
      <w:proofErr w:type="spellStart"/>
      <w:r w:rsidRPr="00922A8C">
        <w:t>hw</w:t>
      </w:r>
      <w:proofErr w:type="spellEnd"/>
      <w:r w:rsidRPr="00922A8C">
        <w:t>-description &lt;path-to-</w:t>
      </w:r>
      <w:proofErr w:type="spellStart"/>
      <w:r w:rsidRPr="00922A8C"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, should be in the /</w:t>
      </w:r>
      <w:proofErr w:type="spellStart"/>
      <w:r>
        <w:t>Vivado_NuPRISM</w:t>
      </w:r>
      <w:proofErr w:type="spellEnd"/>
      <w:r>
        <w:t xml:space="preserve"> folder of the </w:t>
      </w:r>
      <w:proofErr w:type="spellStart"/>
      <w:r>
        <w:t>git</w:t>
      </w:r>
      <w:proofErr w:type="spellEnd"/>
      <w:r>
        <w:t xml:space="preserve"> repo (shared folder)</w:t>
      </w:r>
      <w:r w:rsidRPr="00922A8C">
        <w:t>&gt;</w:t>
      </w:r>
      <w:r>
        <w:t xml:space="preserve"> </w:t>
      </w:r>
    </w:p>
    <w:p w14:paraId="15CE46B7" w14:textId="77777777" w:rsidR="00120D79" w:rsidRDefault="00120D79" w:rsidP="00120D79">
      <w:pPr>
        <w:pStyle w:val="ListParagraph"/>
        <w:numPr>
          <w:ilvl w:val="2"/>
          <w:numId w:val="33"/>
        </w:numPr>
      </w:pPr>
      <w:r>
        <w:t>If you used the shared folder, the directory will be something like: /media/sf_&lt;name of shared folder&gt;/&lt;path-to-</w:t>
      </w:r>
      <w:proofErr w:type="spellStart"/>
      <w:r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&gt;</w:t>
      </w:r>
    </w:p>
    <w:p w14:paraId="257BA5C9" w14:textId="1008CCAD" w:rsidR="00120D79" w:rsidRDefault="00120D79" w:rsidP="00120D79">
      <w:pPr>
        <w:pStyle w:val="ListParagraph"/>
        <w:numPr>
          <w:ilvl w:val="2"/>
          <w:numId w:val="33"/>
        </w:numPr>
      </w:pPr>
      <w:r>
        <w:t>Exit the menu that opens</w:t>
      </w:r>
      <w:r w:rsidR="001C0733">
        <w:t xml:space="preserve"> (press e)</w:t>
      </w:r>
      <w:r>
        <w:t xml:space="preserve">, to read more about this see the </w:t>
      </w:r>
      <w:proofErr w:type="spellStart"/>
      <w:r>
        <w:t>Petalinux</w:t>
      </w:r>
      <w:proofErr w:type="spellEnd"/>
      <w:r>
        <w:t xml:space="preserve"> 2020.1 guide</w:t>
      </w:r>
    </w:p>
    <w:p w14:paraId="1393D88E" w14:textId="77777777" w:rsidR="00120D79" w:rsidRDefault="00120D79" w:rsidP="00120D79">
      <w:pPr>
        <w:pStyle w:val="ListParagraph"/>
        <w:numPr>
          <w:ilvl w:val="1"/>
          <w:numId w:val="33"/>
        </w:numPr>
      </w:pPr>
      <w:proofErr w:type="spellStart"/>
      <w:r w:rsidRPr="00922A8C">
        <w:t>petalinux</w:t>
      </w:r>
      <w:proofErr w:type="spellEnd"/>
      <w:r w:rsidRPr="00922A8C">
        <w:t>-build</w:t>
      </w:r>
    </w:p>
    <w:p w14:paraId="29E76C78" w14:textId="77777777" w:rsidR="00120D79" w:rsidRDefault="00120D79" w:rsidP="00120D79">
      <w:pPr>
        <w:pStyle w:val="ListParagraph"/>
        <w:numPr>
          <w:ilvl w:val="2"/>
          <w:numId w:val="33"/>
        </w:numPr>
      </w:pPr>
      <w:r>
        <w:t>This should generate files inside ~/project/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>/</w:t>
      </w:r>
    </w:p>
    <w:p w14:paraId="2E3909DE" w14:textId="1B4EB5F9" w:rsidR="00120D79" w:rsidRDefault="00120D79" w:rsidP="00120D79">
      <w:pPr>
        <w:pStyle w:val="ListParagraph"/>
        <w:numPr>
          <w:ilvl w:val="1"/>
          <w:numId w:val="33"/>
        </w:numPr>
      </w:pPr>
      <w:proofErr w:type="spellStart"/>
      <w:r>
        <w:t>petalinux</w:t>
      </w:r>
      <w:proofErr w:type="spellEnd"/>
      <w:r>
        <w:t>-package --boot --u-boot --</w:t>
      </w:r>
      <w:proofErr w:type="spellStart"/>
      <w:r>
        <w:t>fpga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system.bit</w:t>
      </w:r>
      <w:proofErr w:type="spellEnd"/>
      <w:r>
        <w:t xml:space="preserve"> --format BIN --force</w:t>
      </w:r>
    </w:p>
    <w:p w14:paraId="6FE2F075" w14:textId="52CDA2E2" w:rsidR="00120D79" w:rsidRDefault="00120D79" w:rsidP="00120D79">
      <w:pPr>
        <w:pStyle w:val="ListParagraph"/>
        <w:numPr>
          <w:ilvl w:val="1"/>
          <w:numId w:val="33"/>
        </w:numPr>
      </w:pPr>
      <w:r>
        <w:lastRenderedPageBreak/>
        <w:t>cd into /images/</w:t>
      </w:r>
      <w:proofErr w:type="spellStart"/>
      <w:r>
        <w:t>linux</w:t>
      </w:r>
      <w:proofErr w:type="spellEnd"/>
    </w:p>
    <w:p w14:paraId="35EE9A69" w14:textId="729E353A" w:rsidR="00120D79" w:rsidRDefault="00120D79" w:rsidP="00120D79">
      <w:pPr>
        <w:pStyle w:val="ListParagraph"/>
        <w:numPr>
          <w:ilvl w:val="1"/>
          <w:numId w:val="33"/>
        </w:numPr>
      </w:pPr>
      <w:r>
        <w:t xml:space="preserve">be sure </w:t>
      </w:r>
      <w:proofErr w:type="spellStart"/>
      <w:r>
        <w:t>sd</w:t>
      </w:r>
      <w:proofErr w:type="spellEnd"/>
      <w:r>
        <w:t xml:space="preserve"> card is on </w:t>
      </w:r>
      <w:proofErr w:type="spellStart"/>
      <w:r>
        <w:t>usb</w:t>
      </w:r>
      <w:proofErr w:type="spellEnd"/>
    </w:p>
    <w:p w14:paraId="3A49FE2F" w14:textId="5D5F954E" w:rsidR="00120D79" w:rsidRPr="00120D79" w:rsidRDefault="00120D79" w:rsidP="00120D79">
      <w:pPr>
        <w:pStyle w:val="ListParagraph"/>
        <w:numPr>
          <w:ilvl w:val="1"/>
          <w:numId w:val="33"/>
        </w:numPr>
      </w:pPr>
      <w:r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Extract file system with: </w:t>
      </w:r>
      <w:proofErr w:type="spellStart"/>
      <w:r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s</w:t>
      </w:r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udo</w:t>
      </w:r>
      <w:proofErr w:type="spellEnd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 tar -C /&lt;destination directory, likely /media/&lt;user&gt;/root &gt; -</w:t>
      </w:r>
      <w:proofErr w:type="spellStart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zxvf</w:t>
      </w:r>
      <w:proofErr w:type="spellEnd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 rootfs.tar.gz</w:t>
      </w:r>
    </w:p>
    <w:p w14:paraId="71002876" w14:textId="1887CEF4" w:rsidR="00120D79" w:rsidRPr="00CA7074" w:rsidRDefault="00120D79" w:rsidP="00120D79">
      <w:pPr>
        <w:pStyle w:val="ListParagraph"/>
        <w:numPr>
          <w:ilvl w:val="1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iCs w:val="0"/>
          <w:sz w:val="20"/>
          <w:szCs w:val="20"/>
        </w:rPr>
      </w:pPr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 xml:space="preserve">Copy boot files with: </w:t>
      </w:r>
      <w:proofErr w:type="spellStart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cp</w:t>
      </w:r>
      <w:proofErr w:type="spellEnd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 xml:space="preserve"> {</w:t>
      </w:r>
      <w:proofErr w:type="spellStart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BOOT.BIN,image.ub</w:t>
      </w:r>
      <w:r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,</w:t>
      </w:r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boot.scr</w:t>
      </w:r>
      <w:proofErr w:type="spellEnd"/>
      <w:r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} /</w:t>
      </w:r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media</w:t>
      </w:r>
      <w:r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/</w:t>
      </w:r>
      <w:proofErr w:type="spellStart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edev</w:t>
      </w:r>
      <w:proofErr w:type="spellEnd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/boot</w:t>
      </w:r>
    </w:p>
    <w:p w14:paraId="2BD2ADFC" w14:textId="791BA0C8" w:rsidR="00120D79" w:rsidRDefault="00120D79" w:rsidP="00120D79">
      <w:pPr>
        <w:pStyle w:val="ListParagraph"/>
        <w:numPr>
          <w:ilvl w:val="1"/>
          <w:numId w:val="33"/>
        </w:numPr>
      </w:pPr>
      <w:r>
        <w:t>Eject root drive</w:t>
      </w:r>
    </w:p>
    <w:p w14:paraId="538C14F7" w14:textId="180CBA2A" w:rsidR="00120D79" w:rsidRPr="00185249" w:rsidRDefault="00120D79" w:rsidP="00120D79">
      <w:pPr>
        <w:ind w:left="0"/>
      </w:pPr>
    </w:p>
    <w:sectPr w:rsidR="00120D79" w:rsidRPr="00185249" w:rsidSect="00E9302B">
      <w:pgSz w:w="12240" w:h="15840"/>
      <w:pgMar w:top="1955" w:right="1440" w:bottom="1796" w:left="1440" w:header="482" w:footer="10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AC5069" w14:textId="77777777" w:rsidR="00EF3532" w:rsidRDefault="00EF3532" w:rsidP="00453970">
      <w:pPr>
        <w:spacing w:after="0" w:line="240" w:lineRule="auto"/>
      </w:pPr>
      <w:r>
        <w:separator/>
      </w:r>
    </w:p>
  </w:endnote>
  <w:endnote w:type="continuationSeparator" w:id="0">
    <w:p w14:paraId="298697CF" w14:textId="77777777" w:rsidR="00EF3532" w:rsidRDefault="00EF3532" w:rsidP="00453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5704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B6E630" w14:textId="65D2DA7A" w:rsidR="00E52434" w:rsidRDefault="00E5243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5983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77B62A38" w14:textId="7096869B" w:rsidR="00453970" w:rsidRDefault="00453970" w:rsidP="00172B5F">
    <w:pPr>
      <w:pStyle w:val="Footer"/>
      <w:tabs>
        <w:tab w:val="clear" w:pos="9360"/>
        <w:tab w:val="left" w:pos="1967"/>
        <w:tab w:val="right" w:pos="10348"/>
      </w:tabs>
      <w:ind w:right="-98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1CB7CB" w14:textId="77777777" w:rsidR="00EF3532" w:rsidRDefault="00EF3532" w:rsidP="00453970">
      <w:pPr>
        <w:spacing w:after="0" w:line="240" w:lineRule="auto"/>
      </w:pPr>
      <w:r>
        <w:separator/>
      </w:r>
    </w:p>
  </w:footnote>
  <w:footnote w:type="continuationSeparator" w:id="0">
    <w:p w14:paraId="0BC41C9C" w14:textId="77777777" w:rsidR="00EF3532" w:rsidRDefault="00EF3532" w:rsidP="00453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583C77" w14:textId="4FB86D9B" w:rsidR="00453970" w:rsidRDefault="00F970E9" w:rsidP="00453970">
    <w:pPr>
      <w:pStyle w:val="Header"/>
      <w:ind w:left="-993"/>
    </w:pPr>
    <w:r>
      <w:t>`</w:t>
    </w:r>
    <w:r w:rsidR="00453970">
      <w:rPr>
        <w:noProof/>
      </w:rPr>
      <w:drawing>
        <wp:inline distT="0" distB="0" distL="0" distR="0" wp14:anchorId="0E087BA7" wp14:editId="767C6D09">
          <wp:extent cx="1783641" cy="322617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RIUMF_Logo_Blue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6375" cy="3936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F27DA"/>
    <w:multiLevelType w:val="hybridMultilevel"/>
    <w:tmpl w:val="BC5491CE"/>
    <w:lvl w:ilvl="0" w:tplc="3EDAB0DE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96" w:hanging="360"/>
      </w:pPr>
    </w:lvl>
    <w:lvl w:ilvl="2" w:tplc="1009001B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23F59AE"/>
    <w:multiLevelType w:val="hybridMultilevel"/>
    <w:tmpl w:val="50B6B0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84503"/>
    <w:multiLevelType w:val="hybridMultilevel"/>
    <w:tmpl w:val="65A87284"/>
    <w:lvl w:ilvl="0" w:tplc="3572D18C"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BA01F7E"/>
    <w:multiLevelType w:val="hybridMultilevel"/>
    <w:tmpl w:val="CA580936"/>
    <w:lvl w:ilvl="0" w:tplc="1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4" w15:restartNumberingAfterBreak="0">
    <w:nsid w:val="107D4C97"/>
    <w:multiLevelType w:val="hybridMultilevel"/>
    <w:tmpl w:val="98BAA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10FF3"/>
    <w:multiLevelType w:val="hybridMultilevel"/>
    <w:tmpl w:val="1C3A2092"/>
    <w:lvl w:ilvl="0" w:tplc="C076EBF8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938" w:hanging="360"/>
      </w:pPr>
    </w:lvl>
    <w:lvl w:ilvl="2" w:tplc="1009001B" w:tentative="1">
      <w:start w:val="1"/>
      <w:numFmt w:val="lowerRoman"/>
      <w:lvlText w:val="%3."/>
      <w:lvlJc w:val="right"/>
      <w:pPr>
        <w:ind w:left="1658" w:hanging="180"/>
      </w:pPr>
    </w:lvl>
    <w:lvl w:ilvl="3" w:tplc="1009000F" w:tentative="1">
      <w:start w:val="1"/>
      <w:numFmt w:val="decimal"/>
      <w:lvlText w:val="%4."/>
      <w:lvlJc w:val="left"/>
      <w:pPr>
        <w:ind w:left="2378" w:hanging="360"/>
      </w:pPr>
    </w:lvl>
    <w:lvl w:ilvl="4" w:tplc="10090019" w:tentative="1">
      <w:start w:val="1"/>
      <w:numFmt w:val="lowerLetter"/>
      <w:lvlText w:val="%5."/>
      <w:lvlJc w:val="left"/>
      <w:pPr>
        <w:ind w:left="3098" w:hanging="360"/>
      </w:pPr>
    </w:lvl>
    <w:lvl w:ilvl="5" w:tplc="1009001B" w:tentative="1">
      <w:start w:val="1"/>
      <w:numFmt w:val="lowerRoman"/>
      <w:lvlText w:val="%6."/>
      <w:lvlJc w:val="right"/>
      <w:pPr>
        <w:ind w:left="3818" w:hanging="180"/>
      </w:pPr>
    </w:lvl>
    <w:lvl w:ilvl="6" w:tplc="1009000F" w:tentative="1">
      <w:start w:val="1"/>
      <w:numFmt w:val="decimal"/>
      <w:lvlText w:val="%7."/>
      <w:lvlJc w:val="left"/>
      <w:pPr>
        <w:ind w:left="4538" w:hanging="360"/>
      </w:pPr>
    </w:lvl>
    <w:lvl w:ilvl="7" w:tplc="10090019" w:tentative="1">
      <w:start w:val="1"/>
      <w:numFmt w:val="lowerLetter"/>
      <w:lvlText w:val="%8."/>
      <w:lvlJc w:val="left"/>
      <w:pPr>
        <w:ind w:left="5258" w:hanging="360"/>
      </w:pPr>
    </w:lvl>
    <w:lvl w:ilvl="8" w:tplc="1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" w15:restartNumberingAfterBreak="0">
    <w:nsid w:val="1AE16EF6"/>
    <w:multiLevelType w:val="hybridMultilevel"/>
    <w:tmpl w:val="4656ACC4"/>
    <w:lvl w:ilvl="0" w:tplc="4170AFFE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96" w:hanging="360"/>
      </w:pPr>
    </w:lvl>
    <w:lvl w:ilvl="2" w:tplc="1009001B" w:tentative="1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1F455DD3"/>
    <w:multiLevelType w:val="multilevel"/>
    <w:tmpl w:val="524A6A5E"/>
    <w:lvl w:ilvl="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6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48" w:hanging="2160"/>
      </w:pPr>
      <w:rPr>
        <w:rFonts w:hint="default"/>
      </w:rPr>
    </w:lvl>
  </w:abstractNum>
  <w:abstractNum w:abstractNumId="8" w15:restartNumberingAfterBreak="0">
    <w:nsid w:val="22ED262B"/>
    <w:multiLevelType w:val="hybridMultilevel"/>
    <w:tmpl w:val="F058F152"/>
    <w:lvl w:ilvl="0" w:tplc="9586CEC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294D2E48"/>
    <w:multiLevelType w:val="hybridMultilevel"/>
    <w:tmpl w:val="925421EC"/>
    <w:lvl w:ilvl="0" w:tplc="9586CE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658" w:hanging="360"/>
      </w:pPr>
    </w:lvl>
    <w:lvl w:ilvl="2" w:tplc="1009001B" w:tentative="1">
      <w:start w:val="1"/>
      <w:numFmt w:val="lowerRoman"/>
      <w:lvlText w:val="%3."/>
      <w:lvlJc w:val="right"/>
      <w:pPr>
        <w:ind w:left="2378" w:hanging="180"/>
      </w:pPr>
    </w:lvl>
    <w:lvl w:ilvl="3" w:tplc="1009000F" w:tentative="1">
      <w:start w:val="1"/>
      <w:numFmt w:val="decimal"/>
      <w:lvlText w:val="%4."/>
      <w:lvlJc w:val="left"/>
      <w:pPr>
        <w:ind w:left="3098" w:hanging="360"/>
      </w:pPr>
    </w:lvl>
    <w:lvl w:ilvl="4" w:tplc="10090019" w:tentative="1">
      <w:start w:val="1"/>
      <w:numFmt w:val="lowerLetter"/>
      <w:lvlText w:val="%5."/>
      <w:lvlJc w:val="left"/>
      <w:pPr>
        <w:ind w:left="3818" w:hanging="360"/>
      </w:pPr>
    </w:lvl>
    <w:lvl w:ilvl="5" w:tplc="1009001B" w:tentative="1">
      <w:start w:val="1"/>
      <w:numFmt w:val="lowerRoman"/>
      <w:lvlText w:val="%6."/>
      <w:lvlJc w:val="right"/>
      <w:pPr>
        <w:ind w:left="4538" w:hanging="180"/>
      </w:pPr>
    </w:lvl>
    <w:lvl w:ilvl="6" w:tplc="1009000F" w:tentative="1">
      <w:start w:val="1"/>
      <w:numFmt w:val="decimal"/>
      <w:lvlText w:val="%7."/>
      <w:lvlJc w:val="left"/>
      <w:pPr>
        <w:ind w:left="5258" w:hanging="360"/>
      </w:pPr>
    </w:lvl>
    <w:lvl w:ilvl="7" w:tplc="10090019" w:tentative="1">
      <w:start w:val="1"/>
      <w:numFmt w:val="lowerLetter"/>
      <w:lvlText w:val="%8."/>
      <w:lvlJc w:val="left"/>
      <w:pPr>
        <w:ind w:left="5978" w:hanging="360"/>
      </w:pPr>
    </w:lvl>
    <w:lvl w:ilvl="8" w:tplc="10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0" w15:restartNumberingAfterBreak="0">
    <w:nsid w:val="29E14B25"/>
    <w:multiLevelType w:val="hybridMultilevel"/>
    <w:tmpl w:val="94EA45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157769"/>
    <w:multiLevelType w:val="hybridMultilevel"/>
    <w:tmpl w:val="02FCBA8E"/>
    <w:lvl w:ilvl="0" w:tplc="9586CEC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222" w:hanging="360"/>
      </w:pPr>
    </w:lvl>
    <w:lvl w:ilvl="2" w:tplc="1009001B" w:tentative="1">
      <w:start w:val="1"/>
      <w:numFmt w:val="lowerRoman"/>
      <w:lvlText w:val="%3."/>
      <w:lvlJc w:val="right"/>
      <w:pPr>
        <w:ind w:left="1942" w:hanging="180"/>
      </w:pPr>
    </w:lvl>
    <w:lvl w:ilvl="3" w:tplc="1009000F" w:tentative="1">
      <w:start w:val="1"/>
      <w:numFmt w:val="decimal"/>
      <w:lvlText w:val="%4."/>
      <w:lvlJc w:val="left"/>
      <w:pPr>
        <w:ind w:left="2662" w:hanging="360"/>
      </w:pPr>
    </w:lvl>
    <w:lvl w:ilvl="4" w:tplc="10090019" w:tentative="1">
      <w:start w:val="1"/>
      <w:numFmt w:val="lowerLetter"/>
      <w:lvlText w:val="%5."/>
      <w:lvlJc w:val="left"/>
      <w:pPr>
        <w:ind w:left="3382" w:hanging="360"/>
      </w:pPr>
    </w:lvl>
    <w:lvl w:ilvl="5" w:tplc="1009001B" w:tentative="1">
      <w:start w:val="1"/>
      <w:numFmt w:val="lowerRoman"/>
      <w:lvlText w:val="%6."/>
      <w:lvlJc w:val="right"/>
      <w:pPr>
        <w:ind w:left="4102" w:hanging="180"/>
      </w:pPr>
    </w:lvl>
    <w:lvl w:ilvl="6" w:tplc="1009000F" w:tentative="1">
      <w:start w:val="1"/>
      <w:numFmt w:val="decimal"/>
      <w:lvlText w:val="%7."/>
      <w:lvlJc w:val="left"/>
      <w:pPr>
        <w:ind w:left="4822" w:hanging="360"/>
      </w:pPr>
    </w:lvl>
    <w:lvl w:ilvl="7" w:tplc="10090019" w:tentative="1">
      <w:start w:val="1"/>
      <w:numFmt w:val="lowerLetter"/>
      <w:lvlText w:val="%8."/>
      <w:lvlJc w:val="left"/>
      <w:pPr>
        <w:ind w:left="5542" w:hanging="360"/>
      </w:pPr>
    </w:lvl>
    <w:lvl w:ilvl="8" w:tplc="1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2F7C651F"/>
    <w:multiLevelType w:val="hybridMultilevel"/>
    <w:tmpl w:val="938025A8"/>
    <w:lvl w:ilvl="0" w:tplc="63B8EBC6">
      <w:start w:val="1"/>
      <w:numFmt w:val="bullet"/>
      <w:lvlText w:val="-"/>
      <w:lvlJc w:val="left"/>
      <w:pPr>
        <w:ind w:left="364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08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</w:abstractNum>
  <w:abstractNum w:abstractNumId="13" w15:restartNumberingAfterBreak="0">
    <w:nsid w:val="326E6FBE"/>
    <w:multiLevelType w:val="hybridMultilevel"/>
    <w:tmpl w:val="40823AD8"/>
    <w:lvl w:ilvl="0" w:tplc="1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375E5D28"/>
    <w:multiLevelType w:val="hybridMultilevel"/>
    <w:tmpl w:val="FF388CA8"/>
    <w:lvl w:ilvl="0" w:tplc="1009000F">
      <w:start w:val="1"/>
      <w:numFmt w:val="decimal"/>
      <w:lvlText w:val="%1."/>
      <w:lvlJc w:val="left"/>
      <w:pPr>
        <w:ind w:left="1514" w:hanging="360"/>
      </w:pPr>
    </w:lvl>
    <w:lvl w:ilvl="1" w:tplc="10090019">
      <w:start w:val="1"/>
      <w:numFmt w:val="lowerLetter"/>
      <w:lvlText w:val="%2."/>
      <w:lvlJc w:val="left"/>
      <w:pPr>
        <w:ind w:left="2234" w:hanging="360"/>
      </w:pPr>
    </w:lvl>
    <w:lvl w:ilvl="2" w:tplc="1009001B" w:tentative="1">
      <w:start w:val="1"/>
      <w:numFmt w:val="lowerRoman"/>
      <w:lvlText w:val="%3."/>
      <w:lvlJc w:val="right"/>
      <w:pPr>
        <w:ind w:left="2954" w:hanging="180"/>
      </w:pPr>
    </w:lvl>
    <w:lvl w:ilvl="3" w:tplc="1009000F" w:tentative="1">
      <w:start w:val="1"/>
      <w:numFmt w:val="decimal"/>
      <w:lvlText w:val="%4."/>
      <w:lvlJc w:val="left"/>
      <w:pPr>
        <w:ind w:left="3674" w:hanging="360"/>
      </w:pPr>
    </w:lvl>
    <w:lvl w:ilvl="4" w:tplc="10090019" w:tentative="1">
      <w:start w:val="1"/>
      <w:numFmt w:val="lowerLetter"/>
      <w:lvlText w:val="%5."/>
      <w:lvlJc w:val="left"/>
      <w:pPr>
        <w:ind w:left="4394" w:hanging="360"/>
      </w:pPr>
    </w:lvl>
    <w:lvl w:ilvl="5" w:tplc="1009001B" w:tentative="1">
      <w:start w:val="1"/>
      <w:numFmt w:val="lowerRoman"/>
      <w:lvlText w:val="%6."/>
      <w:lvlJc w:val="right"/>
      <w:pPr>
        <w:ind w:left="5114" w:hanging="180"/>
      </w:pPr>
    </w:lvl>
    <w:lvl w:ilvl="6" w:tplc="1009000F" w:tentative="1">
      <w:start w:val="1"/>
      <w:numFmt w:val="decimal"/>
      <w:lvlText w:val="%7."/>
      <w:lvlJc w:val="left"/>
      <w:pPr>
        <w:ind w:left="5834" w:hanging="360"/>
      </w:pPr>
    </w:lvl>
    <w:lvl w:ilvl="7" w:tplc="10090019" w:tentative="1">
      <w:start w:val="1"/>
      <w:numFmt w:val="lowerLetter"/>
      <w:lvlText w:val="%8."/>
      <w:lvlJc w:val="left"/>
      <w:pPr>
        <w:ind w:left="6554" w:hanging="360"/>
      </w:pPr>
    </w:lvl>
    <w:lvl w:ilvl="8" w:tplc="10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5" w15:restartNumberingAfterBreak="0">
    <w:nsid w:val="3868361E"/>
    <w:multiLevelType w:val="hybridMultilevel"/>
    <w:tmpl w:val="3CCE342A"/>
    <w:lvl w:ilvl="0" w:tplc="3F3A088C">
      <w:start w:val="1"/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6" w15:restartNumberingAfterBreak="0">
    <w:nsid w:val="3935688D"/>
    <w:multiLevelType w:val="hybridMultilevel"/>
    <w:tmpl w:val="6B7CF20A"/>
    <w:lvl w:ilvl="0" w:tplc="1009000F">
      <w:start w:val="1"/>
      <w:numFmt w:val="decimal"/>
      <w:lvlText w:val="%1."/>
      <w:lvlJc w:val="left"/>
      <w:pPr>
        <w:ind w:left="436" w:hanging="360"/>
      </w:p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395A649E"/>
    <w:multiLevelType w:val="hybridMultilevel"/>
    <w:tmpl w:val="AF70F2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E50B8B"/>
    <w:multiLevelType w:val="hybridMultilevel"/>
    <w:tmpl w:val="FE28115C"/>
    <w:lvl w:ilvl="0" w:tplc="1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9" w15:restartNumberingAfterBreak="0">
    <w:nsid w:val="441636C5"/>
    <w:multiLevelType w:val="hybridMultilevel"/>
    <w:tmpl w:val="620CE44E"/>
    <w:lvl w:ilvl="0" w:tplc="D0DACFB8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96" w:hanging="360"/>
      </w:pPr>
    </w:lvl>
    <w:lvl w:ilvl="2" w:tplc="1009001B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0" w15:restartNumberingAfterBreak="0">
    <w:nsid w:val="47776D8C"/>
    <w:multiLevelType w:val="hybridMultilevel"/>
    <w:tmpl w:val="C810AC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3038DE"/>
    <w:multiLevelType w:val="hybridMultilevel"/>
    <w:tmpl w:val="6F00F222"/>
    <w:lvl w:ilvl="0" w:tplc="FDC4FB18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96" w:hanging="360"/>
      </w:pPr>
    </w:lvl>
    <w:lvl w:ilvl="2" w:tplc="1009001B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2" w15:restartNumberingAfterBreak="0">
    <w:nsid w:val="566E706E"/>
    <w:multiLevelType w:val="hybridMultilevel"/>
    <w:tmpl w:val="06DC6642"/>
    <w:lvl w:ilvl="0" w:tplc="C9788A38">
      <w:start w:val="1"/>
      <w:numFmt w:val="decimal"/>
      <w:lvlText w:val="%1."/>
      <w:lvlJc w:val="left"/>
      <w:pPr>
        <w:ind w:left="-20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3" w15:restartNumberingAfterBreak="0">
    <w:nsid w:val="57995E3E"/>
    <w:multiLevelType w:val="hybridMultilevel"/>
    <w:tmpl w:val="274628DA"/>
    <w:lvl w:ilvl="0" w:tplc="C9788A3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96" w:hanging="360"/>
      </w:pPr>
    </w:lvl>
    <w:lvl w:ilvl="2" w:tplc="1009001B" w:tentative="1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4" w15:restartNumberingAfterBreak="0">
    <w:nsid w:val="58922625"/>
    <w:multiLevelType w:val="hybridMultilevel"/>
    <w:tmpl w:val="C810AC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B20646"/>
    <w:multiLevelType w:val="hybridMultilevel"/>
    <w:tmpl w:val="ADDC70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EE4308"/>
    <w:multiLevelType w:val="hybridMultilevel"/>
    <w:tmpl w:val="2A30B9BA"/>
    <w:lvl w:ilvl="0" w:tplc="412A4456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96" w:hanging="360"/>
      </w:pPr>
    </w:lvl>
    <w:lvl w:ilvl="2" w:tplc="1009001B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7" w15:restartNumberingAfterBreak="0">
    <w:nsid w:val="60990CE8"/>
    <w:multiLevelType w:val="hybridMultilevel"/>
    <w:tmpl w:val="A596FEC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3C0D79"/>
    <w:multiLevelType w:val="hybridMultilevel"/>
    <w:tmpl w:val="AC000614"/>
    <w:lvl w:ilvl="0" w:tplc="393E6D96">
      <w:start w:val="1"/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AC3510"/>
    <w:multiLevelType w:val="hybridMultilevel"/>
    <w:tmpl w:val="D67AB0E4"/>
    <w:lvl w:ilvl="0" w:tplc="1009000F">
      <w:start w:val="1"/>
      <w:numFmt w:val="decimal"/>
      <w:lvlText w:val="%1."/>
      <w:lvlJc w:val="left"/>
      <w:pPr>
        <w:ind w:left="1514" w:hanging="360"/>
      </w:pPr>
    </w:lvl>
    <w:lvl w:ilvl="1" w:tplc="10090019" w:tentative="1">
      <w:start w:val="1"/>
      <w:numFmt w:val="lowerLetter"/>
      <w:lvlText w:val="%2."/>
      <w:lvlJc w:val="left"/>
      <w:pPr>
        <w:ind w:left="2234" w:hanging="360"/>
      </w:pPr>
    </w:lvl>
    <w:lvl w:ilvl="2" w:tplc="1009001B" w:tentative="1">
      <w:start w:val="1"/>
      <w:numFmt w:val="lowerRoman"/>
      <w:lvlText w:val="%3."/>
      <w:lvlJc w:val="right"/>
      <w:pPr>
        <w:ind w:left="2954" w:hanging="180"/>
      </w:pPr>
    </w:lvl>
    <w:lvl w:ilvl="3" w:tplc="1009000F" w:tentative="1">
      <w:start w:val="1"/>
      <w:numFmt w:val="decimal"/>
      <w:lvlText w:val="%4."/>
      <w:lvlJc w:val="left"/>
      <w:pPr>
        <w:ind w:left="3674" w:hanging="360"/>
      </w:pPr>
    </w:lvl>
    <w:lvl w:ilvl="4" w:tplc="10090019" w:tentative="1">
      <w:start w:val="1"/>
      <w:numFmt w:val="lowerLetter"/>
      <w:lvlText w:val="%5."/>
      <w:lvlJc w:val="left"/>
      <w:pPr>
        <w:ind w:left="4394" w:hanging="360"/>
      </w:pPr>
    </w:lvl>
    <w:lvl w:ilvl="5" w:tplc="1009001B" w:tentative="1">
      <w:start w:val="1"/>
      <w:numFmt w:val="lowerRoman"/>
      <w:lvlText w:val="%6."/>
      <w:lvlJc w:val="right"/>
      <w:pPr>
        <w:ind w:left="5114" w:hanging="180"/>
      </w:pPr>
    </w:lvl>
    <w:lvl w:ilvl="6" w:tplc="1009000F" w:tentative="1">
      <w:start w:val="1"/>
      <w:numFmt w:val="decimal"/>
      <w:lvlText w:val="%7."/>
      <w:lvlJc w:val="left"/>
      <w:pPr>
        <w:ind w:left="5834" w:hanging="360"/>
      </w:pPr>
    </w:lvl>
    <w:lvl w:ilvl="7" w:tplc="10090019" w:tentative="1">
      <w:start w:val="1"/>
      <w:numFmt w:val="lowerLetter"/>
      <w:lvlText w:val="%8."/>
      <w:lvlJc w:val="left"/>
      <w:pPr>
        <w:ind w:left="6554" w:hanging="360"/>
      </w:pPr>
    </w:lvl>
    <w:lvl w:ilvl="8" w:tplc="10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30" w15:restartNumberingAfterBreak="0">
    <w:nsid w:val="6A0B0121"/>
    <w:multiLevelType w:val="hybridMultilevel"/>
    <w:tmpl w:val="1E02A8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41225"/>
    <w:multiLevelType w:val="hybridMultilevel"/>
    <w:tmpl w:val="96361E5E"/>
    <w:lvl w:ilvl="0" w:tplc="F616754E">
      <w:start w:val="1"/>
      <w:numFmt w:val="decimal"/>
      <w:lvlText w:val="%1)"/>
      <w:lvlJc w:val="left"/>
      <w:pPr>
        <w:ind w:left="720" w:hanging="360"/>
      </w:pPr>
      <w:rPr>
        <w:rFonts w:cs="Arial" w:hint="default"/>
        <w:b w:val="0"/>
        <w:color w:val="252525"/>
        <w:sz w:val="21"/>
      </w:rPr>
    </w:lvl>
    <w:lvl w:ilvl="1" w:tplc="80F81C9C">
      <w:start w:val="1"/>
      <w:numFmt w:val="lowerLetter"/>
      <w:lvlText w:val="%2."/>
      <w:lvlJc w:val="left"/>
      <w:pPr>
        <w:ind w:left="1440" w:hanging="360"/>
      </w:pPr>
      <w:rPr>
        <w:b w:val="0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5"/>
  </w:num>
  <w:num w:numId="3">
    <w:abstractNumId w:val="10"/>
  </w:num>
  <w:num w:numId="4">
    <w:abstractNumId w:val="1"/>
  </w:num>
  <w:num w:numId="5">
    <w:abstractNumId w:val="28"/>
  </w:num>
  <w:num w:numId="6">
    <w:abstractNumId w:val="7"/>
  </w:num>
  <w:num w:numId="7">
    <w:abstractNumId w:val="2"/>
  </w:num>
  <w:num w:numId="8">
    <w:abstractNumId w:val="13"/>
  </w:num>
  <w:num w:numId="9">
    <w:abstractNumId w:val="23"/>
  </w:num>
  <w:num w:numId="10">
    <w:abstractNumId w:val="22"/>
  </w:num>
  <w:num w:numId="11">
    <w:abstractNumId w:val="11"/>
  </w:num>
  <w:num w:numId="12">
    <w:abstractNumId w:val="8"/>
  </w:num>
  <w:num w:numId="13">
    <w:abstractNumId w:val="9"/>
  </w:num>
  <w:num w:numId="14">
    <w:abstractNumId w:val="16"/>
  </w:num>
  <w:num w:numId="15">
    <w:abstractNumId w:val="29"/>
  </w:num>
  <w:num w:numId="16">
    <w:abstractNumId w:val="30"/>
  </w:num>
  <w:num w:numId="17">
    <w:abstractNumId w:val="20"/>
  </w:num>
  <w:num w:numId="18">
    <w:abstractNumId w:val="24"/>
  </w:num>
  <w:num w:numId="19">
    <w:abstractNumId w:val="18"/>
  </w:num>
  <w:num w:numId="20">
    <w:abstractNumId w:val="27"/>
  </w:num>
  <w:num w:numId="21">
    <w:abstractNumId w:val="14"/>
  </w:num>
  <w:num w:numId="22">
    <w:abstractNumId w:val="25"/>
  </w:num>
  <w:num w:numId="23">
    <w:abstractNumId w:val="3"/>
  </w:num>
  <w:num w:numId="24">
    <w:abstractNumId w:val="17"/>
  </w:num>
  <w:num w:numId="25">
    <w:abstractNumId w:val="26"/>
  </w:num>
  <w:num w:numId="26">
    <w:abstractNumId w:val="19"/>
  </w:num>
  <w:num w:numId="27">
    <w:abstractNumId w:val="0"/>
  </w:num>
  <w:num w:numId="28">
    <w:abstractNumId w:val="6"/>
  </w:num>
  <w:num w:numId="29">
    <w:abstractNumId w:val="15"/>
  </w:num>
  <w:num w:numId="30">
    <w:abstractNumId w:val="12"/>
  </w:num>
  <w:num w:numId="31">
    <w:abstractNumId w:val="21"/>
  </w:num>
  <w:num w:numId="32">
    <w:abstractNumId w:val="31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76"/>
    <w:rsid w:val="000041CA"/>
    <w:rsid w:val="00007F50"/>
    <w:rsid w:val="00032667"/>
    <w:rsid w:val="00047D3D"/>
    <w:rsid w:val="000619A2"/>
    <w:rsid w:val="0007128C"/>
    <w:rsid w:val="000805FB"/>
    <w:rsid w:val="00080933"/>
    <w:rsid w:val="00081D41"/>
    <w:rsid w:val="00084BA0"/>
    <w:rsid w:val="000A3173"/>
    <w:rsid w:val="000B3F37"/>
    <w:rsid w:val="000B40AB"/>
    <w:rsid w:val="000C1830"/>
    <w:rsid w:val="000C328B"/>
    <w:rsid w:val="000E0B91"/>
    <w:rsid w:val="000E2108"/>
    <w:rsid w:val="000E3B08"/>
    <w:rsid w:val="000F0DDE"/>
    <w:rsid w:val="001064F9"/>
    <w:rsid w:val="001179AC"/>
    <w:rsid w:val="00120D79"/>
    <w:rsid w:val="001227BB"/>
    <w:rsid w:val="0013724D"/>
    <w:rsid w:val="00167640"/>
    <w:rsid w:val="001701AB"/>
    <w:rsid w:val="00172B5F"/>
    <w:rsid w:val="001774DD"/>
    <w:rsid w:val="00182875"/>
    <w:rsid w:val="00185249"/>
    <w:rsid w:val="00194116"/>
    <w:rsid w:val="00195B07"/>
    <w:rsid w:val="001A2BC7"/>
    <w:rsid w:val="001A4ABF"/>
    <w:rsid w:val="001C0733"/>
    <w:rsid w:val="001C2324"/>
    <w:rsid w:val="001D0B2A"/>
    <w:rsid w:val="001D3BDE"/>
    <w:rsid w:val="001D3C2C"/>
    <w:rsid w:val="001E4F01"/>
    <w:rsid w:val="001F2597"/>
    <w:rsid w:val="0020055C"/>
    <w:rsid w:val="0021593A"/>
    <w:rsid w:val="0022370C"/>
    <w:rsid w:val="00230456"/>
    <w:rsid w:val="00233BBE"/>
    <w:rsid w:val="00246B4E"/>
    <w:rsid w:val="00255004"/>
    <w:rsid w:val="00261D58"/>
    <w:rsid w:val="00265058"/>
    <w:rsid w:val="00266EEE"/>
    <w:rsid w:val="00276010"/>
    <w:rsid w:val="00296D62"/>
    <w:rsid w:val="002978FC"/>
    <w:rsid w:val="002A1339"/>
    <w:rsid w:val="002A4639"/>
    <w:rsid w:val="002B141F"/>
    <w:rsid w:val="002B5A71"/>
    <w:rsid w:val="002B74B9"/>
    <w:rsid w:val="002C20A0"/>
    <w:rsid w:val="002D07F8"/>
    <w:rsid w:val="002F01C7"/>
    <w:rsid w:val="00300CA5"/>
    <w:rsid w:val="00303116"/>
    <w:rsid w:val="00312029"/>
    <w:rsid w:val="00317F91"/>
    <w:rsid w:val="00323E4E"/>
    <w:rsid w:val="00334E6C"/>
    <w:rsid w:val="003434E2"/>
    <w:rsid w:val="00353C74"/>
    <w:rsid w:val="00366893"/>
    <w:rsid w:val="00373887"/>
    <w:rsid w:val="00385CD5"/>
    <w:rsid w:val="00390E2B"/>
    <w:rsid w:val="00393922"/>
    <w:rsid w:val="003A7B26"/>
    <w:rsid w:val="003B7901"/>
    <w:rsid w:val="003C09FF"/>
    <w:rsid w:val="003C3EA9"/>
    <w:rsid w:val="003C77A6"/>
    <w:rsid w:val="003D2D74"/>
    <w:rsid w:val="003E081A"/>
    <w:rsid w:val="003E12CD"/>
    <w:rsid w:val="003E3AC0"/>
    <w:rsid w:val="003F15AE"/>
    <w:rsid w:val="003F3ADA"/>
    <w:rsid w:val="004001B2"/>
    <w:rsid w:val="004164E4"/>
    <w:rsid w:val="004173B9"/>
    <w:rsid w:val="00421F6D"/>
    <w:rsid w:val="00442179"/>
    <w:rsid w:val="0045048E"/>
    <w:rsid w:val="00453970"/>
    <w:rsid w:val="00455B35"/>
    <w:rsid w:val="00456C44"/>
    <w:rsid w:val="00467F3B"/>
    <w:rsid w:val="004770B4"/>
    <w:rsid w:val="0048708D"/>
    <w:rsid w:val="00491A20"/>
    <w:rsid w:val="004A0188"/>
    <w:rsid w:val="004A2998"/>
    <w:rsid w:val="004B04A7"/>
    <w:rsid w:val="004B2067"/>
    <w:rsid w:val="004C6E90"/>
    <w:rsid w:val="004D55FF"/>
    <w:rsid w:val="004F1476"/>
    <w:rsid w:val="004F5275"/>
    <w:rsid w:val="00501B1D"/>
    <w:rsid w:val="00517885"/>
    <w:rsid w:val="005313B2"/>
    <w:rsid w:val="0053527E"/>
    <w:rsid w:val="0055219F"/>
    <w:rsid w:val="00566B55"/>
    <w:rsid w:val="00566C71"/>
    <w:rsid w:val="00575CA8"/>
    <w:rsid w:val="00580C23"/>
    <w:rsid w:val="005877EC"/>
    <w:rsid w:val="005B68B1"/>
    <w:rsid w:val="005C2E16"/>
    <w:rsid w:val="005C46D1"/>
    <w:rsid w:val="005D3E30"/>
    <w:rsid w:val="005E7B80"/>
    <w:rsid w:val="005F025F"/>
    <w:rsid w:val="005F1ADA"/>
    <w:rsid w:val="005F1DD6"/>
    <w:rsid w:val="005F5B3C"/>
    <w:rsid w:val="005F6354"/>
    <w:rsid w:val="0060531E"/>
    <w:rsid w:val="00607F5A"/>
    <w:rsid w:val="006139DB"/>
    <w:rsid w:val="00625EAA"/>
    <w:rsid w:val="00627223"/>
    <w:rsid w:val="0066251E"/>
    <w:rsid w:val="00662F59"/>
    <w:rsid w:val="00663B77"/>
    <w:rsid w:val="00677FEB"/>
    <w:rsid w:val="006843FB"/>
    <w:rsid w:val="00687F18"/>
    <w:rsid w:val="00693381"/>
    <w:rsid w:val="00697C4F"/>
    <w:rsid w:val="006A017A"/>
    <w:rsid w:val="006C0006"/>
    <w:rsid w:val="006C2633"/>
    <w:rsid w:val="006C68EE"/>
    <w:rsid w:val="006D0C3F"/>
    <w:rsid w:val="006D5B83"/>
    <w:rsid w:val="006E493C"/>
    <w:rsid w:val="006F2AB2"/>
    <w:rsid w:val="006F5B84"/>
    <w:rsid w:val="006F6F6A"/>
    <w:rsid w:val="006F7567"/>
    <w:rsid w:val="00706A5F"/>
    <w:rsid w:val="00706C0A"/>
    <w:rsid w:val="00710541"/>
    <w:rsid w:val="007224A8"/>
    <w:rsid w:val="007310CE"/>
    <w:rsid w:val="0073278D"/>
    <w:rsid w:val="007409AB"/>
    <w:rsid w:val="007476F6"/>
    <w:rsid w:val="00750CC6"/>
    <w:rsid w:val="007571F7"/>
    <w:rsid w:val="0077135D"/>
    <w:rsid w:val="007767F3"/>
    <w:rsid w:val="00780673"/>
    <w:rsid w:val="00786F2B"/>
    <w:rsid w:val="007A2D6E"/>
    <w:rsid w:val="007A429D"/>
    <w:rsid w:val="007E4E95"/>
    <w:rsid w:val="007F47B4"/>
    <w:rsid w:val="007F6AFA"/>
    <w:rsid w:val="008164FF"/>
    <w:rsid w:val="008313F4"/>
    <w:rsid w:val="0083339D"/>
    <w:rsid w:val="00833776"/>
    <w:rsid w:val="00836EA9"/>
    <w:rsid w:val="00836F22"/>
    <w:rsid w:val="00837314"/>
    <w:rsid w:val="00860D1C"/>
    <w:rsid w:val="0088692C"/>
    <w:rsid w:val="008D2B1E"/>
    <w:rsid w:val="008E31B3"/>
    <w:rsid w:val="008E3437"/>
    <w:rsid w:val="008E5C09"/>
    <w:rsid w:val="008E6A8E"/>
    <w:rsid w:val="008E6D5D"/>
    <w:rsid w:val="008F6364"/>
    <w:rsid w:val="008F6901"/>
    <w:rsid w:val="0090653C"/>
    <w:rsid w:val="009075DA"/>
    <w:rsid w:val="0091155B"/>
    <w:rsid w:val="00922A8C"/>
    <w:rsid w:val="009279AF"/>
    <w:rsid w:val="00950DC0"/>
    <w:rsid w:val="009551C8"/>
    <w:rsid w:val="00956762"/>
    <w:rsid w:val="00965F9E"/>
    <w:rsid w:val="00967962"/>
    <w:rsid w:val="00970294"/>
    <w:rsid w:val="00972068"/>
    <w:rsid w:val="00977BA6"/>
    <w:rsid w:val="0098589F"/>
    <w:rsid w:val="009A7EA4"/>
    <w:rsid w:val="009A7EE1"/>
    <w:rsid w:val="009C00AA"/>
    <w:rsid w:val="009D2F27"/>
    <w:rsid w:val="009D4E91"/>
    <w:rsid w:val="009D7D59"/>
    <w:rsid w:val="00A022E0"/>
    <w:rsid w:val="00A039CF"/>
    <w:rsid w:val="00A13803"/>
    <w:rsid w:val="00A22841"/>
    <w:rsid w:val="00A5302E"/>
    <w:rsid w:val="00A53DED"/>
    <w:rsid w:val="00A73301"/>
    <w:rsid w:val="00A768C7"/>
    <w:rsid w:val="00A852CF"/>
    <w:rsid w:val="00AA6C45"/>
    <w:rsid w:val="00AB0A53"/>
    <w:rsid w:val="00AB37F9"/>
    <w:rsid w:val="00AC6E1D"/>
    <w:rsid w:val="00AD0E69"/>
    <w:rsid w:val="00AD125E"/>
    <w:rsid w:val="00AE286D"/>
    <w:rsid w:val="00AE52F3"/>
    <w:rsid w:val="00AF291C"/>
    <w:rsid w:val="00B03802"/>
    <w:rsid w:val="00B12A14"/>
    <w:rsid w:val="00B17106"/>
    <w:rsid w:val="00B26EB3"/>
    <w:rsid w:val="00B272BC"/>
    <w:rsid w:val="00B32AE9"/>
    <w:rsid w:val="00B34B19"/>
    <w:rsid w:val="00B375FC"/>
    <w:rsid w:val="00B41664"/>
    <w:rsid w:val="00B46817"/>
    <w:rsid w:val="00B51855"/>
    <w:rsid w:val="00B570D6"/>
    <w:rsid w:val="00B70404"/>
    <w:rsid w:val="00B7292D"/>
    <w:rsid w:val="00B92794"/>
    <w:rsid w:val="00B93469"/>
    <w:rsid w:val="00BA3569"/>
    <w:rsid w:val="00BA6A0D"/>
    <w:rsid w:val="00BA777D"/>
    <w:rsid w:val="00BB4AB2"/>
    <w:rsid w:val="00BB68A8"/>
    <w:rsid w:val="00BC2360"/>
    <w:rsid w:val="00BC4DC8"/>
    <w:rsid w:val="00BD475B"/>
    <w:rsid w:val="00C009C0"/>
    <w:rsid w:val="00C05983"/>
    <w:rsid w:val="00C305B1"/>
    <w:rsid w:val="00C4521C"/>
    <w:rsid w:val="00C46ABB"/>
    <w:rsid w:val="00C46AE8"/>
    <w:rsid w:val="00C615E5"/>
    <w:rsid w:val="00C7742F"/>
    <w:rsid w:val="00CA1E75"/>
    <w:rsid w:val="00CA7074"/>
    <w:rsid w:val="00CD5B7C"/>
    <w:rsid w:val="00CE1706"/>
    <w:rsid w:val="00CE50F4"/>
    <w:rsid w:val="00CE628C"/>
    <w:rsid w:val="00D01EC0"/>
    <w:rsid w:val="00D177D5"/>
    <w:rsid w:val="00D307C5"/>
    <w:rsid w:val="00D43E1B"/>
    <w:rsid w:val="00D44480"/>
    <w:rsid w:val="00D4731F"/>
    <w:rsid w:val="00D6251A"/>
    <w:rsid w:val="00D65CEB"/>
    <w:rsid w:val="00D66DE9"/>
    <w:rsid w:val="00D80794"/>
    <w:rsid w:val="00D83211"/>
    <w:rsid w:val="00DA1310"/>
    <w:rsid w:val="00DA43F8"/>
    <w:rsid w:val="00DA610B"/>
    <w:rsid w:val="00DB0BEE"/>
    <w:rsid w:val="00DB2389"/>
    <w:rsid w:val="00DC2BB2"/>
    <w:rsid w:val="00DC4ED4"/>
    <w:rsid w:val="00DE02E7"/>
    <w:rsid w:val="00DF5D8D"/>
    <w:rsid w:val="00E0750A"/>
    <w:rsid w:val="00E07C32"/>
    <w:rsid w:val="00E12792"/>
    <w:rsid w:val="00E12CFB"/>
    <w:rsid w:val="00E27EE1"/>
    <w:rsid w:val="00E37F75"/>
    <w:rsid w:val="00E4186B"/>
    <w:rsid w:val="00E43801"/>
    <w:rsid w:val="00E46641"/>
    <w:rsid w:val="00E52434"/>
    <w:rsid w:val="00E6272C"/>
    <w:rsid w:val="00E66289"/>
    <w:rsid w:val="00E70820"/>
    <w:rsid w:val="00E7684E"/>
    <w:rsid w:val="00E9302B"/>
    <w:rsid w:val="00EA7A92"/>
    <w:rsid w:val="00EC597C"/>
    <w:rsid w:val="00ED6692"/>
    <w:rsid w:val="00EE307F"/>
    <w:rsid w:val="00EE611D"/>
    <w:rsid w:val="00EF1627"/>
    <w:rsid w:val="00EF3532"/>
    <w:rsid w:val="00EF3654"/>
    <w:rsid w:val="00EF3724"/>
    <w:rsid w:val="00EF544A"/>
    <w:rsid w:val="00F02C21"/>
    <w:rsid w:val="00F22152"/>
    <w:rsid w:val="00F241C2"/>
    <w:rsid w:val="00F24B9B"/>
    <w:rsid w:val="00F34C81"/>
    <w:rsid w:val="00F3564D"/>
    <w:rsid w:val="00F43B0C"/>
    <w:rsid w:val="00F46716"/>
    <w:rsid w:val="00F50B81"/>
    <w:rsid w:val="00F63E07"/>
    <w:rsid w:val="00F83B51"/>
    <w:rsid w:val="00F91FE9"/>
    <w:rsid w:val="00F970E9"/>
    <w:rsid w:val="00FA07BE"/>
    <w:rsid w:val="00FC3416"/>
    <w:rsid w:val="00FC4772"/>
    <w:rsid w:val="00FC55A1"/>
    <w:rsid w:val="00FD0BDE"/>
    <w:rsid w:val="00FD1BAC"/>
    <w:rsid w:val="00FD29BE"/>
    <w:rsid w:val="00FD57EE"/>
    <w:rsid w:val="00FE23E2"/>
    <w:rsid w:val="00FF1A5A"/>
    <w:rsid w:val="00FF3511"/>
    <w:rsid w:val="00FF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C9BE0"/>
  <w15:chartTrackingRefBased/>
  <w15:docId w15:val="{3AF8EA9F-DB53-457A-8498-07A9F3ACF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AFA"/>
    <w:pPr>
      <w:ind w:left="-284"/>
    </w:pPr>
    <w:rPr>
      <w:rFonts w:ascii="Arial" w:hAnsi="Arial"/>
      <w:iCs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0541"/>
    <w:pPr>
      <w:spacing w:line="240" w:lineRule="auto"/>
      <w:outlineLvl w:val="0"/>
    </w:pPr>
    <w:rPr>
      <w:b/>
      <w:color w:val="000000" w:themeColor="text1"/>
      <w:sz w:val="28"/>
      <w:szCs w:val="38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8E6A8E"/>
    <w:pPr>
      <w:spacing w:before="200" w:after="60"/>
      <w:contextualSpacing/>
      <w:outlineLvl w:val="1"/>
    </w:pPr>
    <w:rPr>
      <w:rFonts w:eastAsiaTheme="majorEastAsia" w:cstheme="majorBidi"/>
      <w:bCs/>
      <w:outline/>
      <w:color w:val="auto"/>
      <w:szCs w:val="34"/>
      <w14:textOutline w14:w="9525" w14:cap="flat" w14:cmpd="sng" w14:algn="ctr">
        <w14:noFill/>
        <w14:prstDash w14:val="solid"/>
        <w14:round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A8E"/>
    <w:pPr>
      <w:spacing w:before="200" w:after="100" w:line="240" w:lineRule="auto"/>
      <w:ind w:left="0"/>
      <w:contextualSpacing/>
      <w:outlineLvl w:val="2"/>
    </w:pPr>
    <w:rPr>
      <w:rFonts w:eastAsiaTheme="majorEastAsia" w:cstheme="majorBidi"/>
      <w:b/>
      <w:bCs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01B2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CD8C06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01B2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4B4F42" w:themeColor="accent2" w:themeShade="BF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1B2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D8C06" w:themeColor="accent1" w:themeShade="BF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1B2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4B4F42" w:themeColor="accent2" w:themeShade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1B2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F8B323" w:themeColor="accent1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1B2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656A59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541"/>
    <w:rPr>
      <w:rFonts w:ascii="Arial" w:hAnsi="Arial"/>
      <w:b/>
      <w:iCs/>
      <w:color w:val="000000" w:themeColor="text1"/>
      <w:sz w:val="28"/>
      <w:szCs w:val="38"/>
    </w:rPr>
  </w:style>
  <w:style w:type="character" w:customStyle="1" w:styleId="Heading2Char">
    <w:name w:val="Heading 2 Char"/>
    <w:basedOn w:val="DefaultParagraphFont"/>
    <w:link w:val="Heading2"/>
    <w:uiPriority w:val="9"/>
    <w:rsid w:val="008E6A8E"/>
    <w:rPr>
      <w:rFonts w:ascii="Arial" w:eastAsiaTheme="majorEastAsia" w:hAnsi="Arial" w:cstheme="majorBidi"/>
      <w:b/>
      <w:bCs/>
      <w:iCs/>
      <w:outline/>
      <w:sz w:val="28"/>
      <w:szCs w:val="34"/>
      <w14:textOutline w14:w="9525" w14:cap="flat" w14:cmpd="sng" w14:algn="ctr">
        <w14:noFill/>
        <w14:prstDash w14:val="solid"/>
        <w14:round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8E6A8E"/>
    <w:rPr>
      <w:rFonts w:ascii="Arial" w:eastAsiaTheme="majorEastAsia" w:hAnsi="Arial" w:cstheme="majorBidi"/>
      <w:b/>
      <w:bCs/>
      <w:iCs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001B2"/>
    <w:rPr>
      <w:rFonts w:asciiTheme="majorHAnsi" w:eastAsiaTheme="majorEastAsia" w:hAnsiTheme="majorHAnsi" w:cstheme="majorBidi"/>
      <w:b/>
      <w:bCs/>
      <w:iCs/>
      <w:color w:val="CD8C0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001B2"/>
    <w:rPr>
      <w:rFonts w:asciiTheme="majorHAnsi" w:eastAsiaTheme="majorEastAsia" w:hAnsiTheme="majorHAnsi" w:cstheme="majorBidi"/>
      <w:bCs/>
      <w:iCs/>
      <w:caps/>
      <w:color w:val="4B4F42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1B2"/>
    <w:rPr>
      <w:rFonts w:asciiTheme="majorHAnsi" w:eastAsiaTheme="majorEastAsia" w:hAnsiTheme="majorHAnsi" w:cstheme="majorBidi"/>
      <w:iCs/>
      <w:color w:val="CD8C0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1B2"/>
    <w:rPr>
      <w:rFonts w:asciiTheme="majorHAnsi" w:eastAsiaTheme="majorEastAsia" w:hAnsiTheme="majorHAnsi" w:cstheme="majorBidi"/>
      <w:iCs/>
      <w:color w:val="4B4F42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1B2"/>
    <w:rPr>
      <w:rFonts w:asciiTheme="majorHAnsi" w:eastAsiaTheme="majorEastAsia" w:hAnsiTheme="majorHAnsi" w:cstheme="majorBidi"/>
      <w:iCs/>
      <w:color w:val="F8B323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1B2"/>
    <w:rPr>
      <w:rFonts w:asciiTheme="majorHAnsi" w:eastAsiaTheme="majorEastAsia" w:hAnsiTheme="majorHAnsi" w:cstheme="majorBidi"/>
      <w:iCs/>
      <w:smallCaps/>
      <w:color w:val="656A59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01B2"/>
    <w:rPr>
      <w:b/>
      <w:bCs/>
      <w:color w:val="4B4F42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001B2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4001B2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4001B2"/>
    <w:pPr>
      <w:spacing w:before="200" w:after="360" w:line="240" w:lineRule="auto"/>
    </w:pPr>
    <w:rPr>
      <w:rFonts w:asciiTheme="majorHAnsi" w:eastAsiaTheme="majorEastAsia" w:hAnsiTheme="majorHAnsi" w:cstheme="majorBidi"/>
      <w:color w:val="2A1A00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01B2"/>
    <w:rPr>
      <w:rFonts w:asciiTheme="majorHAnsi" w:eastAsiaTheme="majorEastAsia" w:hAnsiTheme="majorHAnsi" w:cstheme="majorBidi"/>
      <w:iCs/>
      <w:color w:val="2A1A00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4001B2"/>
    <w:rPr>
      <w:b/>
      <w:bCs/>
      <w:spacing w:val="0"/>
    </w:rPr>
  </w:style>
  <w:style w:type="character" w:styleId="Emphasis">
    <w:name w:val="Emphasis"/>
    <w:uiPriority w:val="20"/>
    <w:qFormat/>
    <w:rsid w:val="004001B2"/>
    <w:rPr>
      <w:rFonts w:eastAsiaTheme="majorEastAsia" w:cstheme="majorBidi"/>
      <w:b/>
      <w:bCs/>
      <w:color w:val="4B4F42" w:themeColor="accent2" w:themeShade="BF"/>
      <w:bdr w:val="single" w:sz="18" w:space="0" w:color="F3F3F2" w:themeColor="background2"/>
      <w:shd w:val="clear" w:color="auto" w:fill="F3F3F2" w:themeFill="background2"/>
    </w:rPr>
  </w:style>
  <w:style w:type="paragraph" w:styleId="NoSpacing">
    <w:name w:val="No Spacing"/>
    <w:basedOn w:val="Normal"/>
    <w:link w:val="NoSpacingChar"/>
    <w:uiPriority w:val="1"/>
    <w:qFormat/>
    <w:rsid w:val="004001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01B2"/>
    <w:rPr>
      <w:iCs/>
      <w:sz w:val="21"/>
      <w:szCs w:val="21"/>
    </w:rPr>
  </w:style>
  <w:style w:type="paragraph" w:styleId="ListParagraph">
    <w:name w:val="List Paragraph"/>
    <w:basedOn w:val="Normal"/>
    <w:uiPriority w:val="34"/>
    <w:qFormat/>
    <w:rsid w:val="00E12792"/>
    <w:pPr>
      <w:ind w:left="357" w:hanging="357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01B2"/>
    <w:rPr>
      <w:b/>
      <w:i/>
      <w:color w:val="656A59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4001B2"/>
    <w:rPr>
      <w:b/>
      <w:i/>
      <w:iCs/>
      <w:color w:val="656A59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1B2"/>
    <w:pPr>
      <w:pBdr>
        <w:top w:val="dotted" w:sz="8" w:space="10" w:color="656A59" w:themeColor="accent2"/>
        <w:bottom w:val="dotted" w:sz="8" w:space="10" w:color="656A59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656A59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1B2"/>
    <w:rPr>
      <w:rFonts w:asciiTheme="majorHAnsi" w:eastAsiaTheme="majorEastAsia" w:hAnsiTheme="majorHAnsi" w:cstheme="majorBidi"/>
      <w:b/>
      <w:bCs/>
      <w:i/>
      <w:iCs/>
      <w:color w:val="656A59" w:themeColor="accent2"/>
      <w:sz w:val="20"/>
      <w:szCs w:val="20"/>
    </w:rPr>
  </w:style>
  <w:style w:type="character" w:styleId="SubtleEmphasis">
    <w:name w:val="Subtle Emphasis"/>
    <w:uiPriority w:val="19"/>
    <w:qFormat/>
    <w:rsid w:val="004001B2"/>
    <w:rPr>
      <w:rFonts w:asciiTheme="majorHAnsi" w:eastAsiaTheme="majorEastAsia" w:hAnsiTheme="majorHAnsi" w:cstheme="majorBidi"/>
      <w:b/>
      <w:i/>
      <w:color w:val="F8B323" w:themeColor="accent1"/>
    </w:rPr>
  </w:style>
  <w:style w:type="character" w:styleId="IntenseEmphasis">
    <w:name w:val="Intense Emphasis"/>
    <w:uiPriority w:val="21"/>
    <w:qFormat/>
    <w:rsid w:val="004001B2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656A59" w:themeColor="accent2"/>
      <w:shd w:val="clear" w:color="auto" w:fill="656A59" w:themeFill="accent2"/>
      <w:vertAlign w:val="baseline"/>
    </w:rPr>
  </w:style>
  <w:style w:type="character" w:styleId="SubtleReference">
    <w:name w:val="Subtle Reference"/>
    <w:uiPriority w:val="31"/>
    <w:qFormat/>
    <w:rsid w:val="004001B2"/>
    <w:rPr>
      <w:i/>
      <w:iCs/>
      <w:smallCaps/>
      <w:color w:val="656A59" w:themeColor="accent2"/>
      <w:u w:color="656A59" w:themeColor="accent2"/>
    </w:rPr>
  </w:style>
  <w:style w:type="character" w:styleId="IntenseReference">
    <w:name w:val="Intense Reference"/>
    <w:uiPriority w:val="32"/>
    <w:qFormat/>
    <w:rsid w:val="004001B2"/>
    <w:rPr>
      <w:b/>
      <w:bCs/>
      <w:i/>
      <w:iCs/>
      <w:smallCaps/>
      <w:color w:val="656A59" w:themeColor="accent2"/>
      <w:u w:color="656A59" w:themeColor="accent2"/>
    </w:rPr>
  </w:style>
  <w:style w:type="character" w:styleId="BookTitle">
    <w:name w:val="Book Title"/>
    <w:uiPriority w:val="33"/>
    <w:qFormat/>
    <w:rsid w:val="004001B2"/>
    <w:rPr>
      <w:rFonts w:asciiTheme="majorHAnsi" w:eastAsiaTheme="majorEastAsia" w:hAnsiTheme="majorHAnsi" w:cstheme="majorBidi"/>
      <w:b/>
      <w:bCs/>
      <w:smallCaps/>
      <w:color w:val="656A59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01B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5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970"/>
    <w:rPr>
      <w:iCs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45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970"/>
    <w:rPr>
      <w:iCs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B91"/>
    <w:pPr>
      <w:spacing w:after="0" w:line="240" w:lineRule="auto"/>
    </w:pPr>
    <w:rPr>
      <w:rFonts w:ascii="Times New Roman" w:hAnsi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B91"/>
    <w:rPr>
      <w:rFonts w:ascii="Times New Roman" w:hAnsi="Times New Roman"/>
      <w:iCs/>
      <w:sz w:val="26"/>
      <w:szCs w:val="26"/>
    </w:rPr>
  </w:style>
  <w:style w:type="table" w:styleId="TableGrid">
    <w:name w:val="Table Grid"/>
    <w:basedOn w:val="TableNormal"/>
    <w:uiPriority w:val="39"/>
    <w:rsid w:val="00303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User">
    <w:name w:val="Heading User"/>
    <w:basedOn w:val="Normal"/>
    <w:next w:val="Normal"/>
    <w:link w:val="HeadingUserChar"/>
    <w:qFormat/>
    <w:rsid w:val="00B26EB3"/>
    <w:rPr>
      <w:b/>
      <w:sz w:val="28"/>
      <w:szCs w:val="38"/>
    </w:rPr>
  </w:style>
  <w:style w:type="character" w:customStyle="1" w:styleId="HeadingUserChar">
    <w:name w:val="Heading User Char"/>
    <w:basedOn w:val="DefaultParagraphFont"/>
    <w:link w:val="HeadingUser"/>
    <w:rsid w:val="00B26EB3"/>
    <w:rPr>
      <w:rFonts w:ascii="Arial" w:hAnsi="Arial"/>
      <w:b/>
      <w:iCs/>
      <w:sz w:val="28"/>
      <w:szCs w:val="38"/>
    </w:rPr>
  </w:style>
  <w:style w:type="character" w:styleId="Hyperlink">
    <w:name w:val="Hyperlink"/>
    <w:basedOn w:val="DefaultParagraphFont"/>
    <w:uiPriority w:val="99"/>
    <w:unhideWhenUsed/>
    <w:rsid w:val="00047D3D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rsid w:val="00566C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15E5"/>
    <w:rPr>
      <w:color w:val="A46694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70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iCs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707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A70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hyperlink" Target="https://www.xilinx.com/support/documentation/sw_manuals/xilinx2020_1/ug1144-petalinux-tools-reference-guide.pdf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www.xilinx.com/support/documentation/sw_manuals/xilinx2020_1/ug1144-petalinux-tools-reference-guide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xilinx.com/support/download/index.html/content/xilinx/en/downloadNav/embedded-design-tools.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ev-group.triumf.ca/fw/exp/nuprism/xu1/rev0-2020.1-petalinux" TargetMode="External"/><Relationship Id="rId24" Type="http://schemas.openxmlformats.org/officeDocument/2006/relationships/hyperlink" Target="https://www.linuxbabe.com/virtualbox/a-pretty-good-introduction-to-virtualbox-bridged-networking-mode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xilinx.com/support/documentation/sw_manuals/petalinux2013_10/ug982-petalinux-system-simulation.pdf" TargetMode="External"/><Relationship Id="rId23" Type="http://schemas.openxmlformats.org/officeDocument/2006/relationships/hyperlink" Target="http://localhost:8080" TargetMode="Externa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s://www.xilinx.com/support/download.html" TargetMode="External"/><Relationship Id="rId19" Type="http://schemas.openxmlformats.org/officeDocument/2006/relationships/hyperlink" Target="https://www.cypress.com/documentation/development-kitsboards/cyusbs232-usb-uart-lp-reference-design-kit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xilinx.com/support/documentation/sw_manuals/xilinx2020_1/ug1144-petalinux-tools-reference-guide.pdf" TargetMode="External"/><Relationship Id="rId22" Type="http://schemas.openxmlformats.org/officeDocument/2006/relationships/hyperlink" Target="https://github.com/linev/jsroot.git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riumf\Plain_Template.dotx" TargetMode="External"/></Relationships>
</file>

<file path=word/theme/theme1.xml><?xml version="1.0" encoding="utf-8"?>
<a:theme xmlns:a="http://schemas.openxmlformats.org/drawingml/2006/main" name="Badge">
  <a:themeElements>
    <a:clrScheme name="Badge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Badge">
      <a:majorFont>
        <a:latin typeface="Impact" panose="020B0806030902050204"/>
        <a:ea typeface=""/>
        <a:cs typeface=""/>
      </a:majorFont>
      <a:minorFont>
        <a:latin typeface="Gill Sans MT" panose="020B0502020104020203"/>
        <a:ea typeface=""/>
        <a:cs typeface="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6DFAC-5DFF-4262-9CF3-58E337ADD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Plain_Template.dotx</Template>
  <TotalTime>104927</TotalTime>
  <Pages>17</Pages>
  <Words>2195</Words>
  <Characters>12516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Payne</dc:creator>
  <cp:keywords/>
  <dc:description/>
  <cp:lastModifiedBy>edevel</cp:lastModifiedBy>
  <cp:revision>221</cp:revision>
  <cp:lastPrinted>2020-05-19T19:20:00Z</cp:lastPrinted>
  <dcterms:created xsi:type="dcterms:W3CDTF">2020-05-15T17:24:00Z</dcterms:created>
  <dcterms:modified xsi:type="dcterms:W3CDTF">2020-12-23T21:46:00Z</dcterms:modified>
</cp:coreProperties>
</file>