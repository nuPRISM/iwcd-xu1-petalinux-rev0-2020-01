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DC203" w14:textId="2B979866" w:rsidR="0098589F" w:rsidRPr="00E27EE1" w:rsidRDefault="00185F3B" w:rsidP="0098589F">
      <w:pPr>
        <w:ind w:left="-142"/>
        <w:jc w:val="center"/>
        <w:rPr>
          <w:b/>
          <w:sz w:val="44"/>
          <w:szCs w:val="44"/>
          <w:lang w:val="en-CA"/>
        </w:rPr>
      </w:pPr>
      <w:r>
        <w:rPr>
          <w:b/>
          <w:sz w:val="44"/>
          <w:szCs w:val="44"/>
          <w:lang w:val="en-CA"/>
        </w:rPr>
        <w:t xml:space="preserve">Programming the </w:t>
      </w:r>
      <w:r w:rsidR="00AB1B9F">
        <w:rPr>
          <w:b/>
          <w:sz w:val="44"/>
          <w:szCs w:val="44"/>
          <w:lang w:val="en-CA"/>
        </w:rPr>
        <w:t xml:space="preserve">NuPRISM </w:t>
      </w:r>
      <w:r>
        <w:rPr>
          <w:b/>
          <w:sz w:val="44"/>
          <w:szCs w:val="44"/>
          <w:lang w:val="en-CA"/>
        </w:rPr>
        <w:t xml:space="preserve">MAX10 </w:t>
      </w:r>
      <w:r w:rsidR="00EE48B2">
        <w:rPr>
          <w:b/>
          <w:sz w:val="44"/>
          <w:szCs w:val="44"/>
          <w:lang w:val="en-CA"/>
        </w:rPr>
        <w:t>U</w:t>
      </w:r>
      <w:r>
        <w:rPr>
          <w:b/>
          <w:sz w:val="44"/>
          <w:szCs w:val="44"/>
          <w:lang w:val="en-CA"/>
        </w:rPr>
        <w:t xml:space="preserve">sing </w:t>
      </w:r>
      <w:r w:rsidR="00EE48B2">
        <w:rPr>
          <w:b/>
          <w:sz w:val="44"/>
          <w:szCs w:val="44"/>
          <w:lang w:val="en-CA"/>
        </w:rPr>
        <w:t xml:space="preserve">the </w:t>
      </w:r>
      <w:r>
        <w:rPr>
          <w:b/>
          <w:sz w:val="44"/>
          <w:szCs w:val="44"/>
          <w:lang w:val="en-CA"/>
        </w:rPr>
        <w:t>Quartus Programmer Tool</w:t>
      </w:r>
    </w:p>
    <w:p w14:paraId="0B0E05EA" w14:textId="54800D1C" w:rsidR="00D4731F" w:rsidRPr="00F63E07" w:rsidRDefault="00D4731F" w:rsidP="00D4731F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Author(s):</w:t>
      </w:r>
      <w:r w:rsidRPr="00F63E07">
        <w:rPr>
          <w:bCs/>
          <w:sz w:val="24"/>
          <w:szCs w:val="24"/>
          <w:lang w:val="en-CA"/>
        </w:rPr>
        <w:t xml:space="preserve"> </w:t>
      </w:r>
      <w:r w:rsidR="002243E6">
        <w:rPr>
          <w:bCs/>
          <w:sz w:val="24"/>
          <w:szCs w:val="24"/>
          <w:lang w:val="en-CA"/>
        </w:rPr>
        <w:t>R. Payne</w:t>
      </w:r>
    </w:p>
    <w:p w14:paraId="469158A6" w14:textId="2027C2A4" w:rsidR="00D4731F" w:rsidRPr="00F63E07" w:rsidRDefault="00D4731F" w:rsidP="00D4731F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Release:</w:t>
      </w:r>
      <w:r w:rsidRPr="00F63E07">
        <w:rPr>
          <w:bCs/>
          <w:sz w:val="24"/>
          <w:szCs w:val="24"/>
          <w:lang w:val="en-CA"/>
        </w:rPr>
        <w:t xml:space="preserve"> </w:t>
      </w:r>
      <w:r w:rsidR="009279AF">
        <w:rPr>
          <w:bCs/>
          <w:sz w:val="24"/>
          <w:szCs w:val="24"/>
          <w:lang w:val="en-CA"/>
        </w:rPr>
        <w:t>1.</w:t>
      </w:r>
      <w:r w:rsidR="007A2D6E">
        <w:rPr>
          <w:bCs/>
          <w:sz w:val="24"/>
          <w:szCs w:val="24"/>
          <w:lang w:val="en-CA"/>
        </w:rPr>
        <w:t>0</w:t>
      </w:r>
    </w:p>
    <w:p w14:paraId="1953F424" w14:textId="01685CAC" w:rsidR="006C68EE" w:rsidRDefault="00D4731F" w:rsidP="006C68EE">
      <w:pPr>
        <w:ind w:left="-142"/>
        <w:rPr>
          <w:bCs/>
          <w:sz w:val="24"/>
          <w:szCs w:val="24"/>
          <w:lang w:val="en-CA"/>
        </w:rPr>
      </w:pPr>
      <w:r w:rsidRPr="00455B35">
        <w:rPr>
          <w:b/>
          <w:sz w:val="24"/>
          <w:szCs w:val="24"/>
          <w:lang w:val="en-CA"/>
        </w:rPr>
        <w:t>Release Date:</w:t>
      </w:r>
      <w:r w:rsidRPr="00F63E07">
        <w:rPr>
          <w:bCs/>
          <w:sz w:val="24"/>
          <w:szCs w:val="24"/>
          <w:lang w:val="en-CA"/>
        </w:rPr>
        <w:t xml:space="preserve"> </w:t>
      </w:r>
      <w:r w:rsidR="002243E6">
        <w:rPr>
          <w:bCs/>
          <w:sz w:val="24"/>
          <w:szCs w:val="24"/>
          <w:lang w:val="en-CA"/>
        </w:rPr>
        <w:t>02/06/2020</w:t>
      </w:r>
    </w:p>
    <w:p w14:paraId="555A5828" w14:textId="6787F32C" w:rsidR="006C68EE" w:rsidRDefault="006C68EE" w:rsidP="006C68EE">
      <w:pPr>
        <w:ind w:left="-142"/>
        <w:rPr>
          <w:bCs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Document Type:</w:t>
      </w:r>
      <w:r>
        <w:rPr>
          <w:bCs/>
          <w:sz w:val="24"/>
          <w:szCs w:val="24"/>
          <w:lang w:val="en-CA"/>
        </w:rPr>
        <w:t xml:space="preserve"> </w:t>
      </w:r>
      <w:r w:rsidR="002243E6">
        <w:rPr>
          <w:bCs/>
          <w:sz w:val="24"/>
          <w:szCs w:val="24"/>
          <w:lang w:val="en-CA"/>
        </w:rPr>
        <w:t>Guide/Tutorial</w:t>
      </w:r>
    </w:p>
    <w:p w14:paraId="2575CC58" w14:textId="62006BC7" w:rsidR="00970294" w:rsidRPr="00970294" w:rsidRDefault="00970294" w:rsidP="006C68EE">
      <w:pPr>
        <w:ind w:left="-142"/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t>Project:</w:t>
      </w:r>
      <w:r>
        <w:rPr>
          <w:bCs/>
          <w:sz w:val="24"/>
          <w:szCs w:val="24"/>
          <w:lang w:val="en-CA"/>
        </w:rPr>
        <w:t xml:space="preserve"> </w:t>
      </w:r>
      <w:r w:rsidR="00E40C75">
        <w:rPr>
          <w:bCs/>
          <w:sz w:val="24"/>
          <w:szCs w:val="24"/>
          <w:lang w:val="en-CA"/>
        </w:rPr>
        <w:t>NuPRISM</w:t>
      </w:r>
    </w:p>
    <w:p w14:paraId="2C0CDA53" w14:textId="6161A0C6" w:rsidR="003E081A" w:rsidRPr="00E40C75" w:rsidRDefault="00303116" w:rsidP="00E40C75">
      <w:pPr>
        <w:ind w:left="-142"/>
        <w:rPr>
          <w:bCs/>
          <w:sz w:val="24"/>
          <w:szCs w:val="24"/>
          <w:lang w:val="en-CA"/>
        </w:rPr>
        <w:sectPr w:rsidR="003E081A" w:rsidRPr="00E40C75" w:rsidSect="00E9302B">
          <w:headerReference w:type="default" r:id="rId8"/>
          <w:footerReference w:type="default" r:id="rId9"/>
          <w:pgSz w:w="12240" w:h="15840"/>
          <w:pgMar w:top="1955" w:right="1440" w:bottom="1796" w:left="1440" w:header="482" w:footer="1006" w:gutter="0"/>
          <w:cols w:space="708"/>
          <w:docGrid w:linePitch="360"/>
        </w:sectPr>
      </w:pPr>
      <w:r w:rsidRPr="00455B35">
        <w:rPr>
          <w:b/>
          <w:sz w:val="24"/>
          <w:szCs w:val="24"/>
          <w:lang w:val="en-CA"/>
        </w:rPr>
        <w:t>Keywords</w:t>
      </w:r>
      <w:r w:rsidR="00E40C75">
        <w:rPr>
          <w:b/>
          <w:sz w:val="24"/>
          <w:szCs w:val="24"/>
          <w:lang w:val="en-CA"/>
        </w:rPr>
        <w:t xml:space="preserve">: </w:t>
      </w:r>
      <w:r w:rsidR="00E40C75">
        <w:rPr>
          <w:bCs/>
          <w:sz w:val="24"/>
          <w:szCs w:val="24"/>
          <w:lang w:val="en-CA"/>
        </w:rPr>
        <w:t>MAX10, Altera, Programmer, Quartus</w:t>
      </w:r>
    </w:p>
    <w:p w14:paraId="3756781F" w14:textId="5DE818D0" w:rsidR="006D5B83" w:rsidRDefault="006D5B83" w:rsidP="00D75614">
      <w:pPr>
        <w:ind w:left="0"/>
        <w:jc w:val="center"/>
        <w:rPr>
          <w:b/>
          <w:sz w:val="24"/>
          <w:szCs w:val="24"/>
          <w:lang w:val="en-CA"/>
        </w:rPr>
      </w:pPr>
      <w:r>
        <w:rPr>
          <w:b/>
          <w:sz w:val="24"/>
          <w:szCs w:val="24"/>
          <w:lang w:val="en-CA"/>
        </w:rPr>
        <w:lastRenderedPageBreak/>
        <w:t>History of Changes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2446"/>
        <w:gridCol w:w="2317"/>
        <w:gridCol w:w="2586"/>
        <w:gridCol w:w="2143"/>
      </w:tblGrid>
      <w:tr w:rsidR="0053527E" w14:paraId="3102691B" w14:textId="706A183D" w:rsidTr="0053527E">
        <w:tc>
          <w:tcPr>
            <w:tcW w:w="2446" w:type="dxa"/>
          </w:tcPr>
          <w:p w14:paraId="3E0BF728" w14:textId="61360F53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Release No.</w:t>
            </w:r>
          </w:p>
        </w:tc>
        <w:tc>
          <w:tcPr>
            <w:tcW w:w="2317" w:type="dxa"/>
          </w:tcPr>
          <w:p w14:paraId="6C157C5D" w14:textId="7D8AB390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586" w:type="dxa"/>
          </w:tcPr>
          <w:p w14:paraId="0F50FCE4" w14:textId="388419DA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Description</w:t>
            </w:r>
          </w:p>
        </w:tc>
        <w:tc>
          <w:tcPr>
            <w:tcW w:w="2143" w:type="dxa"/>
          </w:tcPr>
          <w:p w14:paraId="3130DA44" w14:textId="0E0F3713" w:rsidR="0053527E" w:rsidRDefault="0053527E" w:rsidP="00303116">
            <w:pPr>
              <w:ind w:left="0"/>
              <w:rPr>
                <w:b/>
                <w:sz w:val="24"/>
                <w:szCs w:val="24"/>
                <w:lang w:val="en-CA"/>
              </w:rPr>
            </w:pPr>
            <w:r>
              <w:rPr>
                <w:b/>
                <w:sz w:val="24"/>
                <w:szCs w:val="24"/>
                <w:lang w:val="en-CA"/>
              </w:rPr>
              <w:t>Authour(s)</w:t>
            </w:r>
          </w:p>
        </w:tc>
      </w:tr>
      <w:tr w:rsidR="0053527E" w14:paraId="72C50479" w14:textId="3A323127" w:rsidTr="0053527E">
        <w:tc>
          <w:tcPr>
            <w:tcW w:w="2446" w:type="dxa"/>
          </w:tcPr>
          <w:p w14:paraId="44870614" w14:textId="6CAEF78A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 w:rsidRPr="0053527E">
              <w:rPr>
                <w:bCs/>
                <w:sz w:val="24"/>
                <w:szCs w:val="24"/>
                <w:lang w:val="en-CA"/>
              </w:rPr>
              <w:t>1</w:t>
            </w:r>
            <w:r w:rsidR="009279AF">
              <w:rPr>
                <w:bCs/>
                <w:sz w:val="24"/>
                <w:szCs w:val="24"/>
                <w:lang w:val="en-CA"/>
              </w:rPr>
              <w:t>.</w:t>
            </w:r>
            <w:r w:rsidR="003E081A">
              <w:rPr>
                <w:bCs/>
                <w:sz w:val="24"/>
                <w:szCs w:val="24"/>
                <w:lang w:val="en-CA"/>
              </w:rPr>
              <w:t>0</w:t>
            </w:r>
          </w:p>
        </w:tc>
        <w:tc>
          <w:tcPr>
            <w:tcW w:w="2317" w:type="dxa"/>
          </w:tcPr>
          <w:p w14:paraId="0B00FBDE" w14:textId="464D26D2" w:rsidR="0053527E" w:rsidRPr="0053527E" w:rsidRDefault="00D75614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02/06/2020</w:t>
            </w:r>
          </w:p>
        </w:tc>
        <w:tc>
          <w:tcPr>
            <w:tcW w:w="2586" w:type="dxa"/>
          </w:tcPr>
          <w:p w14:paraId="3FCB3BE1" w14:textId="73A4E77B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Initial Release</w:t>
            </w:r>
          </w:p>
        </w:tc>
        <w:tc>
          <w:tcPr>
            <w:tcW w:w="2143" w:type="dxa"/>
          </w:tcPr>
          <w:p w14:paraId="329485D4" w14:textId="571D6904" w:rsidR="0053527E" w:rsidRPr="0053527E" w:rsidRDefault="00D75614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  <w:r>
              <w:rPr>
                <w:bCs/>
                <w:sz w:val="24"/>
                <w:szCs w:val="24"/>
                <w:lang w:val="en-CA"/>
              </w:rPr>
              <w:t>R. Pa</w:t>
            </w:r>
            <w:r w:rsidR="00AB3476">
              <w:rPr>
                <w:bCs/>
                <w:sz w:val="24"/>
                <w:szCs w:val="24"/>
                <w:lang w:val="en-CA"/>
              </w:rPr>
              <w:t>y</w:t>
            </w:r>
            <w:r>
              <w:rPr>
                <w:bCs/>
                <w:sz w:val="24"/>
                <w:szCs w:val="24"/>
                <w:lang w:val="en-CA"/>
              </w:rPr>
              <w:t>ne</w:t>
            </w:r>
          </w:p>
        </w:tc>
      </w:tr>
      <w:tr w:rsidR="0053527E" w14:paraId="081DE680" w14:textId="06DED5A2" w:rsidTr="0053527E">
        <w:tc>
          <w:tcPr>
            <w:tcW w:w="2446" w:type="dxa"/>
          </w:tcPr>
          <w:p w14:paraId="0B4978B7" w14:textId="2624A7A5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317" w:type="dxa"/>
          </w:tcPr>
          <w:p w14:paraId="1CA8C78B" w14:textId="4751BF4C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586" w:type="dxa"/>
          </w:tcPr>
          <w:p w14:paraId="11FBE8C7" w14:textId="78469868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143" w:type="dxa"/>
          </w:tcPr>
          <w:p w14:paraId="2DB6637F" w14:textId="72D88A82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</w:tr>
      <w:tr w:rsidR="0053527E" w14:paraId="5CEC0F2B" w14:textId="4913C917" w:rsidTr="0053527E">
        <w:tc>
          <w:tcPr>
            <w:tcW w:w="2446" w:type="dxa"/>
          </w:tcPr>
          <w:p w14:paraId="7E20658F" w14:textId="0CFA5503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317" w:type="dxa"/>
          </w:tcPr>
          <w:p w14:paraId="3BE50D78" w14:textId="11A54951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586" w:type="dxa"/>
          </w:tcPr>
          <w:p w14:paraId="5D428B6F" w14:textId="224023AC" w:rsidR="00B7292D" w:rsidRPr="0053527E" w:rsidRDefault="00B7292D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143" w:type="dxa"/>
          </w:tcPr>
          <w:p w14:paraId="17165BE9" w14:textId="67402108" w:rsidR="0053527E" w:rsidRPr="0053527E" w:rsidRDefault="0053527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</w:tr>
      <w:tr w:rsidR="004A2998" w14:paraId="46C668A0" w14:textId="77777777" w:rsidTr="0053527E">
        <w:tc>
          <w:tcPr>
            <w:tcW w:w="2446" w:type="dxa"/>
          </w:tcPr>
          <w:p w14:paraId="05FCA24F" w14:textId="2A48C136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317" w:type="dxa"/>
          </w:tcPr>
          <w:p w14:paraId="47EB527E" w14:textId="12D5AC89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586" w:type="dxa"/>
          </w:tcPr>
          <w:p w14:paraId="29C8828B" w14:textId="4F4B324E" w:rsidR="004A2998" w:rsidRDefault="004A2998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  <w:tc>
          <w:tcPr>
            <w:tcW w:w="2143" w:type="dxa"/>
          </w:tcPr>
          <w:p w14:paraId="0C44CF03" w14:textId="7A9C0A7C" w:rsidR="00323E4E" w:rsidRDefault="00323E4E" w:rsidP="00303116">
            <w:pPr>
              <w:ind w:left="0"/>
              <w:rPr>
                <w:bCs/>
                <w:sz w:val="24"/>
                <w:szCs w:val="24"/>
                <w:lang w:val="en-CA"/>
              </w:rPr>
            </w:pPr>
          </w:p>
        </w:tc>
      </w:tr>
    </w:tbl>
    <w:p w14:paraId="5297567E" w14:textId="77777777" w:rsidR="00706A5F" w:rsidRDefault="00706A5F" w:rsidP="00EF1627">
      <w:pPr>
        <w:pStyle w:val="Heading1"/>
        <w:ind w:left="0"/>
        <w:sectPr w:rsidR="00706A5F" w:rsidSect="00E9302B">
          <w:pgSz w:w="12240" w:h="15840"/>
          <w:pgMar w:top="1955" w:right="1440" w:bottom="1796" w:left="1440" w:header="482" w:footer="1006" w:gutter="0"/>
          <w:cols w:space="708"/>
          <w:docGrid w:linePitch="360"/>
        </w:sectPr>
      </w:pPr>
    </w:p>
    <w:p w14:paraId="1720F900" w14:textId="67E5313F" w:rsidR="00AB1B9F" w:rsidRPr="00047D3D" w:rsidRDefault="00C46ABB" w:rsidP="00AB1B9F">
      <w:pPr>
        <w:pStyle w:val="Heading1"/>
      </w:pPr>
      <w:r>
        <w:lastRenderedPageBreak/>
        <w:t>Introduction</w:t>
      </w:r>
    </w:p>
    <w:p w14:paraId="1CA0AA9E" w14:textId="59C56D43" w:rsidR="00BA3569" w:rsidRPr="00047D3D" w:rsidRDefault="00AB1B9F" w:rsidP="00AB1B9F">
      <w:r>
        <w:t>This document is intended to act as a guide to programming the MAX10 on the NuPRISM</w:t>
      </w:r>
      <w:r w:rsidR="00E05AD3">
        <w:t xml:space="preserve">. Any step past </w:t>
      </w:r>
      <w:r w:rsidR="00B45AA8">
        <w:t xml:space="preserve">step </w:t>
      </w:r>
      <w:r w:rsidR="00B45AA8">
        <w:rPr>
          <w:b/>
          <w:bCs/>
        </w:rPr>
        <w:t xml:space="preserve">XX </w:t>
      </w:r>
      <w:r w:rsidR="00E05AD3">
        <w:t>is generic and only requires a JTAG connection to an Altera device</w:t>
      </w:r>
      <w:r w:rsidR="00574875">
        <w:t>.</w:t>
      </w:r>
    </w:p>
    <w:p w14:paraId="03111784" w14:textId="1138A130" w:rsidR="00245A93" w:rsidRDefault="00245A93">
      <w:pPr>
        <w:pStyle w:val="Heading1"/>
      </w:pPr>
      <w:r>
        <w:t>Prerequisites</w:t>
      </w:r>
    </w:p>
    <w:p w14:paraId="7014316C" w14:textId="5B5B14FE" w:rsidR="00245A93" w:rsidRDefault="00245A93" w:rsidP="00245A93">
      <w:r>
        <w:t>To complete this guide in its entirety, one must have access to the following hardware:</w:t>
      </w:r>
    </w:p>
    <w:p w14:paraId="0A869783" w14:textId="783FAEC2" w:rsidR="00245A93" w:rsidRPr="004D3E8E" w:rsidRDefault="00245A93" w:rsidP="004D3E8E">
      <w:pPr>
        <w:pStyle w:val="ListParagraph"/>
        <w:numPr>
          <w:ilvl w:val="0"/>
          <w:numId w:val="29"/>
        </w:numPr>
      </w:pPr>
      <w:r w:rsidRPr="004D3E8E">
        <w:t>NuPRISM Mainboard</w:t>
      </w:r>
    </w:p>
    <w:p w14:paraId="3E2030A1" w14:textId="53BBE0E4" w:rsidR="00245A93" w:rsidRPr="004D3E8E" w:rsidRDefault="00245A93" w:rsidP="004D3E8E">
      <w:pPr>
        <w:pStyle w:val="ListParagraph"/>
        <w:numPr>
          <w:ilvl w:val="0"/>
          <w:numId w:val="29"/>
        </w:numPr>
      </w:pPr>
      <w:r w:rsidRPr="004D3E8E">
        <w:t xml:space="preserve">Enclustra </w:t>
      </w:r>
      <w:proofErr w:type="spellStart"/>
      <w:r w:rsidRPr="004D3E8E">
        <w:t>SoM</w:t>
      </w:r>
      <w:proofErr w:type="spellEnd"/>
    </w:p>
    <w:p w14:paraId="69AF7C0B" w14:textId="50414D3F" w:rsidR="00245A93" w:rsidRPr="004D3E8E" w:rsidRDefault="00245A93" w:rsidP="004D3E8E">
      <w:pPr>
        <w:pStyle w:val="ListParagraph"/>
        <w:numPr>
          <w:ilvl w:val="0"/>
          <w:numId w:val="29"/>
        </w:numPr>
      </w:pPr>
      <w:r w:rsidRPr="004D3E8E">
        <w:t xml:space="preserve">DC Power Supply </w:t>
      </w:r>
    </w:p>
    <w:p w14:paraId="743D3A82" w14:textId="08663992" w:rsidR="00245A93" w:rsidRPr="004D3E8E" w:rsidRDefault="00245A93" w:rsidP="004D3E8E">
      <w:pPr>
        <w:pStyle w:val="ListParagraph"/>
        <w:numPr>
          <w:ilvl w:val="0"/>
          <w:numId w:val="29"/>
        </w:numPr>
      </w:pPr>
      <w:r w:rsidRPr="004D3E8E">
        <w:t>Altera USB Blaster</w:t>
      </w:r>
    </w:p>
    <w:p w14:paraId="7D3813E1" w14:textId="6E5ADE11" w:rsidR="004D3E8E" w:rsidRDefault="004D3E8E" w:rsidP="004D3E8E">
      <w:r>
        <w:t>And the following software:</w:t>
      </w:r>
    </w:p>
    <w:p w14:paraId="574092EF" w14:textId="7D5EACD6" w:rsidR="004D3E8E" w:rsidRDefault="004D3E8E" w:rsidP="004D3E8E">
      <w:pPr>
        <w:pStyle w:val="ListParagraph"/>
        <w:numPr>
          <w:ilvl w:val="0"/>
          <w:numId w:val="32"/>
        </w:numPr>
      </w:pPr>
      <w:r>
        <w:t>Quartus 20XX.X Programmer</w:t>
      </w:r>
    </w:p>
    <w:p w14:paraId="78F298C0" w14:textId="4EC3D454" w:rsidR="004D3E8E" w:rsidRDefault="004D3E8E" w:rsidP="00CE553E">
      <w:r>
        <w:t xml:space="preserve">Note: The </w:t>
      </w:r>
      <w:r w:rsidR="008B77EC">
        <w:t>P</w:t>
      </w:r>
      <w:r>
        <w:t xml:space="preserve">rogrammer can be installed independently or with the entire Quartus </w:t>
      </w:r>
      <w:r w:rsidR="00D43FCD">
        <w:t>p</w:t>
      </w:r>
      <w:r>
        <w:t>ackage</w:t>
      </w:r>
    </w:p>
    <w:p w14:paraId="49B5672B" w14:textId="4F43AF7E" w:rsidR="00946F3D" w:rsidRDefault="00946F3D" w:rsidP="00CE553E"/>
    <w:p w14:paraId="72B04A90" w14:textId="702975B0" w:rsidR="00946F3D" w:rsidRDefault="00946F3D" w:rsidP="00CE553E"/>
    <w:p w14:paraId="0194D90D" w14:textId="465781CB" w:rsidR="00946F3D" w:rsidRDefault="00946F3D" w:rsidP="00CE553E"/>
    <w:p w14:paraId="261B19D2" w14:textId="78BA60C2" w:rsidR="00946F3D" w:rsidRDefault="00946F3D" w:rsidP="00CE553E"/>
    <w:p w14:paraId="211ED9A8" w14:textId="3790BA27" w:rsidR="00946F3D" w:rsidRDefault="00946F3D" w:rsidP="00CE553E"/>
    <w:p w14:paraId="464245E1" w14:textId="777FAF2A" w:rsidR="00946F3D" w:rsidRDefault="00946F3D" w:rsidP="00CE553E"/>
    <w:p w14:paraId="786FC3B5" w14:textId="72B3F4DB" w:rsidR="00946F3D" w:rsidRDefault="00946F3D" w:rsidP="00CE553E"/>
    <w:p w14:paraId="7CC56A5E" w14:textId="3C8E9F3F" w:rsidR="00946F3D" w:rsidRDefault="00946F3D" w:rsidP="00CE553E"/>
    <w:p w14:paraId="467FFA8B" w14:textId="36BB8B5A" w:rsidR="00946F3D" w:rsidRDefault="00946F3D" w:rsidP="00CE553E"/>
    <w:p w14:paraId="53DDC1E7" w14:textId="7D649C52" w:rsidR="00946F3D" w:rsidRDefault="00946F3D" w:rsidP="00CE553E"/>
    <w:p w14:paraId="17CDFB17" w14:textId="54265A3A" w:rsidR="00946F3D" w:rsidRDefault="00946F3D" w:rsidP="00CE553E"/>
    <w:p w14:paraId="5E6037BD" w14:textId="2C47313E" w:rsidR="00946F3D" w:rsidRDefault="00946F3D" w:rsidP="00CE553E"/>
    <w:p w14:paraId="4238DA5C" w14:textId="77777777" w:rsidR="00946F3D" w:rsidRPr="004D3E8E" w:rsidRDefault="00946F3D" w:rsidP="00CE553E"/>
    <w:p w14:paraId="2E5AC0F0" w14:textId="726A4375" w:rsidR="00D34A9D" w:rsidRDefault="00D34A9D">
      <w:pPr>
        <w:pStyle w:val="Heading1"/>
      </w:pPr>
      <w:r>
        <w:lastRenderedPageBreak/>
        <w:t>Instructions</w:t>
      </w:r>
    </w:p>
    <w:p w14:paraId="5F2F3EAA" w14:textId="58F361ED" w:rsidR="000A29A6" w:rsidRDefault="000A29A6" w:rsidP="000A29A6">
      <w:r w:rsidRPr="00CE553E">
        <w:rPr>
          <w:u w:val="single"/>
        </w:rPr>
        <w:t>Step 1:</w:t>
      </w:r>
      <w:r w:rsidRPr="000A29A6">
        <w:rPr>
          <w:b/>
          <w:bCs/>
        </w:rPr>
        <w:t xml:space="preserve"> </w:t>
      </w:r>
      <w:r>
        <w:t xml:space="preserve">Insert the </w:t>
      </w:r>
      <w:proofErr w:type="spellStart"/>
      <w:r>
        <w:t>SoM</w:t>
      </w:r>
      <w:proofErr w:type="spellEnd"/>
      <w:r>
        <w:t xml:space="preserve"> into the mainboard.</w:t>
      </w:r>
    </w:p>
    <w:p w14:paraId="0C009851" w14:textId="08E3585B" w:rsidR="00F62890" w:rsidRDefault="00F62890" w:rsidP="000A29A6">
      <w:r w:rsidRPr="00CE553E">
        <w:rPr>
          <w:u w:val="single"/>
        </w:rPr>
        <w:t>Step 2:</w:t>
      </w:r>
      <w:r>
        <w:rPr>
          <w:b/>
          <w:bCs/>
        </w:rPr>
        <w:t xml:space="preserve"> </w:t>
      </w:r>
      <w:r>
        <w:t>Connect the Altera USB to the mainboard, make sure the pin 1 indicator matches between the mainboard and programmer.</w:t>
      </w:r>
    </w:p>
    <w:p w14:paraId="35053347" w14:textId="2E33B673" w:rsidR="00DF7A94" w:rsidRDefault="00F62890" w:rsidP="00DF7A94">
      <w:r w:rsidRPr="00CE553E">
        <w:rPr>
          <w:u w:val="single"/>
        </w:rPr>
        <w:t>Step 3:</w:t>
      </w:r>
      <w:r>
        <w:rPr>
          <w:b/>
          <w:bCs/>
        </w:rPr>
        <w:t xml:space="preserve"> </w:t>
      </w:r>
      <w:r>
        <w:t>Launch Quartus. Alternatively, launch the programmer and skip step</w:t>
      </w:r>
      <w:r w:rsidR="00CC38B6">
        <w:t xml:space="preserve"> 4</w:t>
      </w:r>
      <w:r>
        <w:t>.</w:t>
      </w:r>
    </w:p>
    <w:p w14:paraId="702215B0" w14:textId="0CC08A91" w:rsidR="00F62890" w:rsidRDefault="00F62890" w:rsidP="000A29A6">
      <w:r w:rsidRPr="00CE553E">
        <w:rPr>
          <w:u w:val="single"/>
        </w:rPr>
        <w:t>Step 4:</w:t>
      </w:r>
      <w:r w:rsidRPr="006E1F1B">
        <w:t xml:space="preserve"> </w:t>
      </w:r>
      <w:r w:rsidR="006E1F1B" w:rsidRPr="006E1F1B">
        <w:t xml:space="preserve">Go to Tools &gt; </w:t>
      </w:r>
      <w:r w:rsidR="006E1F1B">
        <w:t>Programmer</w:t>
      </w:r>
    </w:p>
    <w:p w14:paraId="51909A44" w14:textId="04AB5234" w:rsidR="00DF7A94" w:rsidRPr="00CE553E" w:rsidRDefault="00DF7A94" w:rsidP="000A29A6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476EE4" wp14:editId="25353126">
            <wp:extent cx="59436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6068" w14:textId="2E8DC017" w:rsidR="00F62890" w:rsidRDefault="00F62890" w:rsidP="000A29A6">
      <w:r w:rsidRPr="00CE553E">
        <w:rPr>
          <w:u w:val="single"/>
        </w:rPr>
        <w:lastRenderedPageBreak/>
        <w:t>Step 5:</w:t>
      </w:r>
      <w:r w:rsidR="009B5151">
        <w:t xml:space="preserve"> Click </w:t>
      </w:r>
      <w:r w:rsidR="0022009E">
        <w:t>H</w:t>
      </w:r>
      <w:r w:rsidR="009B5151">
        <w:t>ardware Setup…</w:t>
      </w:r>
      <w:r w:rsidR="00DF7A94">
        <w:rPr>
          <w:noProof/>
        </w:rPr>
        <w:drawing>
          <wp:inline distT="0" distB="0" distL="0" distR="0" wp14:anchorId="0F0EECE1" wp14:editId="7625B946">
            <wp:extent cx="5943600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AB8F" w14:textId="44B1C83B" w:rsidR="0022009E" w:rsidRDefault="0022009E" w:rsidP="000A29A6">
      <w:r w:rsidRPr="0022009E">
        <w:rPr>
          <w:u w:val="single"/>
        </w:rPr>
        <w:t>Step 6:</w:t>
      </w:r>
      <w:r w:rsidRPr="0022009E">
        <w:t xml:space="preserve"> </w:t>
      </w:r>
      <w:r>
        <w:t>In the Hardware Settings tab, click the “Currently selected hardware” dropdown menu and select the Blaster cable. Close the Hardware Setup Menu</w:t>
      </w:r>
      <w:r w:rsidR="00732CE1">
        <w:t>.</w:t>
      </w:r>
    </w:p>
    <w:p w14:paraId="514264D4" w14:textId="343F4C03" w:rsidR="00DF7A94" w:rsidRDefault="00DF7A94" w:rsidP="000A29A6">
      <w:r>
        <w:rPr>
          <w:noProof/>
          <w:u w:val="single"/>
        </w:rPr>
        <w:drawing>
          <wp:inline distT="0" distB="0" distL="0" distR="0" wp14:anchorId="095812F3" wp14:editId="766C4FD3">
            <wp:extent cx="5943600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3552" w14:textId="61B796F5" w:rsidR="002808E8" w:rsidRDefault="00F42CA0" w:rsidP="000A29A6">
      <w:r w:rsidRPr="00105BCA">
        <w:rPr>
          <w:u w:val="single"/>
        </w:rPr>
        <w:lastRenderedPageBreak/>
        <w:t>Step 7:</w:t>
      </w:r>
      <w:r>
        <w:t xml:space="preserve"> Click auto detect</w:t>
      </w:r>
      <w:r w:rsidR="00D36425">
        <w:t>. The “Select Device” menu should appear</w:t>
      </w:r>
      <w:r w:rsidR="002808E8">
        <w:t>. Select “10M08DA</w:t>
      </w:r>
      <w:r w:rsidR="00196808">
        <w:t>ES</w:t>
      </w:r>
      <w:r w:rsidR="002808E8">
        <w:t>”</w:t>
      </w:r>
      <w:r w:rsidR="00196808">
        <w:t xml:space="preserve"> and “OK”</w:t>
      </w:r>
    </w:p>
    <w:p w14:paraId="17E0DCA8" w14:textId="0F4B9927" w:rsidR="00F42CA0" w:rsidRPr="00F42CA0" w:rsidRDefault="00D36425" w:rsidP="000A29A6">
      <w:r>
        <w:rPr>
          <w:noProof/>
        </w:rPr>
        <w:drawing>
          <wp:inline distT="0" distB="0" distL="0" distR="0" wp14:anchorId="7E76B7E1" wp14:editId="124C0B2E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AB49" w14:textId="2FE7AB62" w:rsidR="00A673EF" w:rsidRDefault="00196808" w:rsidP="00A673EF">
      <w:r>
        <w:rPr>
          <w:u w:val="single"/>
        </w:rPr>
        <w:t>Step 8:</w:t>
      </w:r>
      <w:r w:rsidR="00A673EF">
        <w:t xml:space="preserve"> Right click on the device and select Edit &gt; Add File…</w:t>
      </w:r>
    </w:p>
    <w:p w14:paraId="65A69D46" w14:textId="4BFB25E7" w:rsidR="00A673EF" w:rsidRDefault="00EE7742" w:rsidP="00A673EF">
      <w:r>
        <w:rPr>
          <w:noProof/>
          <w:u w:val="single"/>
        </w:rPr>
        <w:drawing>
          <wp:inline distT="0" distB="0" distL="0" distR="0" wp14:anchorId="69DA79DA" wp14:editId="09229D74">
            <wp:extent cx="5943600" cy="3175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EC93" w14:textId="4F76DF52" w:rsidR="00EE7742" w:rsidRDefault="00EE7742" w:rsidP="00A673EF">
      <w:r w:rsidRPr="003C2F27">
        <w:rPr>
          <w:u w:val="single"/>
        </w:rPr>
        <w:lastRenderedPageBreak/>
        <w:t>Step 9:</w:t>
      </w:r>
      <w:r>
        <w:t xml:space="preserve"> </w:t>
      </w:r>
      <w:r w:rsidR="009D569C">
        <w:t xml:space="preserve">Navigate to the </w:t>
      </w:r>
      <w:proofErr w:type="spellStart"/>
      <w:r w:rsidR="009D569C">
        <w:t>sof</w:t>
      </w:r>
      <w:proofErr w:type="spellEnd"/>
      <w:r w:rsidR="009D569C">
        <w:t xml:space="preserve"> or </w:t>
      </w:r>
      <w:proofErr w:type="spellStart"/>
      <w:r w:rsidR="009D569C">
        <w:t>pof</w:t>
      </w:r>
      <w:proofErr w:type="spellEnd"/>
      <w:r w:rsidR="009D569C">
        <w:t xml:space="preserve"> file and open one. The </w:t>
      </w:r>
      <w:proofErr w:type="spellStart"/>
      <w:r w:rsidR="009D569C">
        <w:t>sof</w:t>
      </w:r>
      <w:proofErr w:type="spellEnd"/>
      <w:r w:rsidR="009D569C">
        <w:t xml:space="preserve"> file programs the volatile SRAM, while the </w:t>
      </w:r>
      <w:proofErr w:type="spellStart"/>
      <w:r w:rsidR="009D569C">
        <w:t>pof</w:t>
      </w:r>
      <w:proofErr w:type="spellEnd"/>
      <w:r w:rsidR="009D569C">
        <w:t xml:space="preserve"> programs the non-volatile flash memory.</w:t>
      </w:r>
    </w:p>
    <w:p w14:paraId="1E62201D" w14:textId="0970059E" w:rsidR="009467E7" w:rsidRDefault="009467E7" w:rsidP="00A673EF">
      <w:r>
        <w:rPr>
          <w:noProof/>
        </w:rPr>
        <w:drawing>
          <wp:inline distT="0" distB="0" distL="0" distR="0" wp14:anchorId="67F76E09" wp14:editId="1FFB203B">
            <wp:extent cx="5943600" cy="318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43EF" w14:textId="4C0FE4AC" w:rsidR="009467E7" w:rsidRDefault="009467E7" w:rsidP="00A673EF">
      <w:r w:rsidRPr="003C2F27">
        <w:rPr>
          <w:u w:val="single"/>
        </w:rPr>
        <w:t>Step 10:</w:t>
      </w:r>
      <w:r>
        <w:t xml:space="preserve"> </w:t>
      </w:r>
      <w:r w:rsidR="002A169D">
        <w:t>Delete the “10M8DAES” device</w:t>
      </w:r>
    </w:p>
    <w:p w14:paraId="18C47A65" w14:textId="1A8013D0" w:rsidR="002A169D" w:rsidRDefault="002A169D" w:rsidP="00A673EF">
      <w:r>
        <w:rPr>
          <w:noProof/>
        </w:rPr>
        <w:drawing>
          <wp:inline distT="0" distB="0" distL="0" distR="0" wp14:anchorId="7848D058" wp14:editId="53C9CABF">
            <wp:extent cx="5943600" cy="3175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9CD9" w14:textId="36D7DED4" w:rsidR="003C2F27" w:rsidRDefault="002A169D" w:rsidP="003C2F27">
      <w:r w:rsidRPr="003C2F27">
        <w:rPr>
          <w:u w:val="single"/>
        </w:rPr>
        <w:lastRenderedPageBreak/>
        <w:t>Step 11:</w:t>
      </w:r>
      <w:r>
        <w:t xml:space="preserve"> Check all boxes in the “Program/Configure” column. Then hit “Start”. When the programming has finished, “Progress” should read “100% (</w:t>
      </w:r>
      <w:proofErr w:type="spellStart"/>
      <w:r>
        <w:t>Sucessful</w:t>
      </w:r>
      <w:proofErr w:type="spellEnd"/>
      <w:r>
        <w:t>)”</w:t>
      </w:r>
      <w:r w:rsidR="000E0CCF">
        <w:t>.</w:t>
      </w:r>
      <w:r w:rsidR="003C2F27">
        <w:rPr>
          <w:noProof/>
        </w:rPr>
        <w:drawing>
          <wp:inline distT="0" distB="0" distL="0" distR="0" wp14:anchorId="52D060C0" wp14:editId="734D60A9">
            <wp:extent cx="5943600" cy="3181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417C" w14:textId="29B8FD0D" w:rsidR="00AC1073" w:rsidRDefault="00AC1073" w:rsidP="003C2F27"/>
    <w:p w14:paraId="38D0AEBE" w14:textId="38CC92C1" w:rsidR="00AC1073" w:rsidRDefault="00AC1073" w:rsidP="003C2F27"/>
    <w:p w14:paraId="1B26C6E3" w14:textId="39A8C4F6" w:rsidR="00AC1073" w:rsidRDefault="00AC1073" w:rsidP="003C2F27"/>
    <w:p w14:paraId="1A98EAAF" w14:textId="777002D4" w:rsidR="00AC1073" w:rsidRDefault="00AC1073" w:rsidP="003C2F27"/>
    <w:p w14:paraId="1F297541" w14:textId="14840A5E" w:rsidR="00AC1073" w:rsidRDefault="00AC1073" w:rsidP="003C2F27"/>
    <w:p w14:paraId="288E8421" w14:textId="7E6FA081" w:rsidR="00AC1073" w:rsidRDefault="00AC1073" w:rsidP="003C2F27"/>
    <w:p w14:paraId="1B6D6FC0" w14:textId="5064C807" w:rsidR="00AC1073" w:rsidRDefault="00AC1073" w:rsidP="003C2F27"/>
    <w:p w14:paraId="455AA5FC" w14:textId="419E8E89" w:rsidR="00AC1073" w:rsidRDefault="00AC1073" w:rsidP="003C2F27"/>
    <w:p w14:paraId="7ACEFD60" w14:textId="71DB4362" w:rsidR="00AC1073" w:rsidRDefault="00AC1073" w:rsidP="003C2F27"/>
    <w:p w14:paraId="03B4FC05" w14:textId="5134F134" w:rsidR="00AC1073" w:rsidRDefault="00AC1073" w:rsidP="003C2F27"/>
    <w:p w14:paraId="77164A3A" w14:textId="2D2A9A51" w:rsidR="00AC1073" w:rsidRDefault="00AC1073" w:rsidP="003C2F27"/>
    <w:p w14:paraId="19036B5B" w14:textId="77777777" w:rsidR="00AC1073" w:rsidRPr="00A673EF" w:rsidRDefault="00AC1073" w:rsidP="003C2F27"/>
    <w:p w14:paraId="7E372E93" w14:textId="5A3F7A6A" w:rsidR="00F62890" w:rsidRDefault="00F62890">
      <w:pPr>
        <w:pStyle w:val="Heading1"/>
      </w:pPr>
      <w:r>
        <w:lastRenderedPageBreak/>
        <w:t>Troubleshooting</w:t>
      </w:r>
    </w:p>
    <w:p w14:paraId="50481624" w14:textId="5A90DEF0" w:rsidR="003C2F27" w:rsidRDefault="003C2F27" w:rsidP="003C2F27">
      <w:r>
        <w:t>If the device cannot be detected, ensure:</w:t>
      </w:r>
    </w:p>
    <w:p w14:paraId="02C57D2D" w14:textId="03518CE5" w:rsidR="003C2F27" w:rsidRDefault="003C2F27" w:rsidP="003C2F27">
      <w:pPr>
        <w:pStyle w:val="ListParagraph"/>
        <w:numPr>
          <w:ilvl w:val="0"/>
          <w:numId w:val="32"/>
        </w:numPr>
      </w:pPr>
      <w:r>
        <w:t xml:space="preserve">The </w:t>
      </w:r>
      <w:proofErr w:type="spellStart"/>
      <w:r>
        <w:t>SoM</w:t>
      </w:r>
      <w:proofErr w:type="spellEnd"/>
      <w:r>
        <w:t xml:space="preserve"> is inserted</w:t>
      </w:r>
    </w:p>
    <w:p w14:paraId="6A96E144" w14:textId="01F825E7" w:rsidR="003C2F27" w:rsidRDefault="003C2F27" w:rsidP="003C2F27">
      <w:pPr>
        <w:pStyle w:val="ListParagraph"/>
        <w:numPr>
          <w:ilvl w:val="0"/>
          <w:numId w:val="32"/>
        </w:numPr>
      </w:pPr>
      <w:r>
        <w:t>The power supply is on</w:t>
      </w:r>
    </w:p>
    <w:p w14:paraId="27D2CF22" w14:textId="2716EE29" w:rsidR="003C2F27" w:rsidRDefault="003C2F27" w:rsidP="003C2F27">
      <w:pPr>
        <w:pStyle w:val="ListParagraph"/>
        <w:numPr>
          <w:ilvl w:val="0"/>
          <w:numId w:val="32"/>
        </w:numPr>
      </w:pPr>
      <w:r>
        <w:t xml:space="preserve">The </w:t>
      </w:r>
      <w:r w:rsidR="0072776A">
        <w:t>Programmer is connected to the mainboard</w:t>
      </w:r>
    </w:p>
    <w:p w14:paraId="35BB71BD" w14:textId="6A5B865C" w:rsidR="0072776A" w:rsidRDefault="0072776A" w:rsidP="003C2F27">
      <w:pPr>
        <w:pStyle w:val="ListParagraph"/>
        <w:numPr>
          <w:ilvl w:val="0"/>
          <w:numId w:val="32"/>
        </w:numPr>
      </w:pPr>
      <w:r>
        <w:t>The Programmer is connected to your machine</w:t>
      </w:r>
    </w:p>
    <w:p w14:paraId="543E6976" w14:textId="745E197A" w:rsidR="0072776A" w:rsidRPr="003C2F27" w:rsidRDefault="0072776A" w:rsidP="0072776A">
      <w:pPr>
        <w:ind w:left="0"/>
      </w:pPr>
      <w:r>
        <w:t>If the device still does not connect. You may need to reinstall the device drivers</w:t>
      </w:r>
      <w:r w:rsidR="00ED4AA6">
        <w:t>.</w:t>
      </w:r>
    </w:p>
    <w:sectPr w:rsidR="0072776A" w:rsidRPr="003C2F27" w:rsidSect="00E9302B">
      <w:pgSz w:w="12240" w:h="15840"/>
      <w:pgMar w:top="1955" w:right="1440" w:bottom="1796" w:left="1440" w:header="482" w:footer="10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58C48" w14:textId="77777777" w:rsidR="00C64E0E" w:rsidRDefault="00C64E0E" w:rsidP="00453970">
      <w:pPr>
        <w:spacing w:after="0" w:line="240" w:lineRule="auto"/>
      </w:pPr>
      <w:r>
        <w:separator/>
      </w:r>
    </w:p>
  </w:endnote>
  <w:endnote w:type="continuationSeparator" w:id="0">
    <w:p w14:paraId="6A5EC4A7" w14:textId="77777777" w:rsidR="00C64E0E" w:rsidRDefault="00C64E0E" w:rsidP="00453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45704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B6E630" w14:textId="7E50001E" w:rsidR="00E52434" w:rsidRDefault="00E524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B62A38" w14:textId="7096869B" w:rsidR="00453970" w:rsidRDefault="00453970" w:rsidP="00172B5F">
    <w:pPr>
      <w:pStyle w:val="Footer"/>
      <w:tabs>
        <w:tab w:val="clear" w:pos="9360"/>
        <w:tab w:val="left" w:pos="1967"/>
        <w:tab w:val="right" w:pos="10348"/>
      </w:tabs>
      <w:ind w:right="-98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158F5" w14:textId="77777777" w:rsidR="00C64E0E" w:rsidRDefault="00C64E0E" w:rsidP="00453970">
      <w:pPr>
        <w:spacing w:after="0" w:line="240" w:lineRule="auto"/>
      </w:pPr>
      <w:r>
        <w:separator/>
      </w:r>
    </w:p>
  </w:footnote>
  <w:footnote w:type="continuationSeparator" w:id="0">
    <w:p w14:paraId="5D53D54B" w14:textId="77777777" w:rsidR="00C64E0E" w:rsidRDefault="00C64E0E" w:rsidP="00453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83C77" w14:textId="4FB86D9B" w:rsidR="00453970" w:rsidRDefault="00F970E9" w:rsidP="00453970">
    <w:pPr>
      <w:pStyle w:val="Header"/>
      <w:ind w:left="-993"/>
    </w:pPr>
    <w:r>
      <w:t>`</w:t>
    </w:r>
    <w:r w:rsidR="00453970">
      <w:rPr>
        <w:noProof/>
      </w:rPr>
      <w:drawing>
        <wp:inline distT="0" distB="0" distL="0" distR="0" wp14:anchorId="0E087BA7" wp14:editId="767C6D09">
          <wp:extent cx="1783641" cy="322617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RIUMF_Logo_Blue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6375" cy="3936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59AE"/>
    <w:multiLevelType w:val="hybridMultilevel"/>
    <w:tmpl w:val="50B6B0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84503"/>
    <w:multiLevelType w:val="hybridMultilevel"/>
    <w:tmpl w:val="65A87284"/>
    <w:lvl w:ilvl="0" w:tplc="3572D18C"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" w15:restartNumberingAfterBreak="0">
    <w:nsid w:val="0BA01F7E"/>
    <w:multiLevelType w:val="hybridMultilevel"/>
    <w:tmpl w:val="CA580936"/>
    <w:lvl w:ilvl="0" w:tplc="1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" w15:restartNumberingAfterBreak="0">
    <w:nsid w:val="10B10FF3"/>
    <w:multiLevelType w:val="hybridMultilevel"/>
    <w:tmpl w:val="1C3A2092"/>
    <w:lvl w:ilvl="0" w:tplc="C076EBF8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938" w:hanging="360"/>
      </w:pPr>
    </w:lvl>
    <w:lvl w:ilvl="2" w:tplc="1009001B" w:tentative="1">
      <w:start w:val="1"/>
      <w:numFmt w:val="lowerRoman"/>
      <w:lvlText w:val="%3."/>
      <w:lvlJc w:val="right"/>
      <w:pPr>
        <w:ind w:left="1658" w:hanging="180"/>
      </w:pPr>
    </w:lvl>
    <w:lvl w:ilvl="3" w:tplc="1009000F" w:tentative="1">
      <w:start w:val="1"/>
      <w:numFmt w:val="decimal"/>
      <w:lvlText w:val="%4."/>
      <w:lvlJc w:val="left"/>
      <w:pPr>
        <w:ind w:left="2378" w:hanging="360"/>
      </w:pPr>
    </w:lvl>
    <w:lvl w:ilvl="4" w:tplc="10090019" w:tentative="1">
      <w:start w:val="1"/>
      <w:numFmt w:val="lowerLetter"/>
      <w:lvlText w:val="%5."/>
      <w:lvlJc w:val="left"/>
      <w:pPr>
        <w:ind w:left="3098" w:hanging="360"/>
      </w:pPr>
    </w:lvl>
    <w:lvl w:ilvl="5" w:tplc="1009001B" w:tentative="1">
      <w:start w:val="1"/>
      <w:numFmt w:val="lowerRoman"/>
      <w:lvlText w:val="%6."/>
      <w:lvlJc w:val="right"/>
      <w:pPr>
        <w:ind w:left="3818" w:hanging="180"/>
      </w:pPr>
    </w:lvl>
    <w:lvl w:ilvl="6" w:tplc="1009000F" w:tentative="1">
      <w:start w:val="1"/>
      <w:numFmt w:val="decimal"/>
      <w:lvlText w:val="%7."/>
      <w:lvlJc w:val="left"/>
      <w:pPr>
        <w:ind w:left="4538" w:hanging="360"/>
      </w:pPr>
    </w:lvl>
    <w:lvl w:ilvl="7" w:tplc="10090019" w:tentative="1">
      <w:start w:val="1"/>
      <w:numFmt w:val="lowerLetter"/>
      <w:lvlText w:val="%8."/>
      <w:lvlJc w:val="left"/>
      <w:pPr>
        <w:ind w:left="5258" w:hanging="360"/>
      </w:pPr>
    </w:lvl>
    <w:lvl w:ilvl="8" w:tplc="1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19F46572"/>
    <w:multiLevelType w:val="hybridMultilevel"/>
    <w:tmpl w:val="1D00EAF4"/>
    <w:lvl w:ilvl="0" w:tplc="E27E9AEE">
      <w:start w:val="18"/>
      <w:numFmt w:val="bullet"/>
      <w:lvlText w:val="-"/>
      <w:lvlJc w:val="left"/>
      <w:pPr>
        <w:ind w:left="-208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1F455DD3"/>
    <w:multiLevelType w:val="multilevel"/>
    <w:tmpl w:val="524A6A5E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6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48" w:hanging="2160"/>
      </w:pPr>
      <w:rPr>
        <w:rFonts w:hint="default"/>
      </w:rPr>
    </w:lvl>
  </w:abstractNum>
  <w:abstractNum w:abstractNumId="6" w15:restartNumberingAfterBreak="0">
    <w:nsid w:val="22ED262B"/>
    <w:multiLevelType w:val="hybridMultilevel"/>
    <w:tmpl w:val="F058F152"/>
    <w:lvl w:ilvl="0" w:tplc="9586CEC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294D2E48"/>
    <w:multiLevelType w:val="hybridMultilevel"/>
    <w:tmpl w:val="925421EC"/>
    <w:lvl w:ilvl="0" w:tplc="9586CE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658" w:hanging="360"/>
      </w:pPr>
    </w:lvl>
    <w:lvl w:ilvl="2" w:tplc="1009001B" w:tentative="1">
      <w:start w:val="1"/>
      <w:numFmt w:val="lowerRoman"/>
      <w:lvlText w:val="%3."/>
      <w:lvlJc w:val="right"/>
      <w:pPr>
        <w:ind w:left="2378" w:hanging="180"/>
      </w:pPr>
    </w:lvl>
    <w:lvl w:ilvl="3" w:tplc="1009000F" w:tentative="1">
      <w:start w:val="1"/>
      <w:numFmt w:val="decimal"/>
      <w:lvlText w:val="%4."/>
      <w:lvlJc w:val="left"/>
      <w:pPr>
        <w:ind w:left="3098" w:hanging="360"/>
      </w:pPr>
    </w:lvl>
    <w:lvl w:ilvl="4" w:tplc="10090019" w:tentative="1">
      <w:start w:val="1"/>
      <w:numFmt w:val="lowerLetter"/>
      <w:lvlText w:val="%5."/>
      <w:lvlJc w:val="left"/>
      <w:pPr>
        <w:ind w:left="3818" w:hanging="360"/>
      </w:pPr>
    </w:lvl>
    <w:lvl w:ilvl="5" w:tplc="1009001B" w:tentative="1">
      <w:start w:val="1"/>
      <w:numFmt w:val="lowerRoman"/>
      <w:lvlText w:val="%6."/>
      <w:lvlJc w:val="right"/>
      <w:pPr>
        <w:ind w:left="4538" w:hanging="180"/>
      </w:pPr>
    </w:lvl>
    <w:lvl w:ilvl="6" w:tplc="1009000F" w:tentative="1">
      <w:start w:val="1"/>
      <w:numFmt w:val="decimal"/>
      <w:lvlText w:val="%7."/>
      <w:lvlJc w:val="left"/>
      <w:pPr>
        <w:ind w:left="5258" w:hanging="360"/>
      </w:pPr>
    </w:lvl>
    <w:lvl w:ilvl="7" w:tplc="10090019" w:tentative="1">
      <w:start w:val="1"/>
      <w:numFmt w:val="lowerLetter"/>
      <w:lvlText w:val="%8."/>
      <w:lvlJc w:val="left"/>
      <w:pPr>
        <w:ind w:left="5978" w:hanging="360"/>
      </w:pPr>
    </w:lvl>
    <w:lvl w:ilvl="8" w:tplc="10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8" w15:restartNumberingAfterBreak="0">
    <w:nsid w:val="29E14B25"/>
    <w:multiLevelType w:val="hybridMultilevel"/>
    <w:tmpl w:val="94EA45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A7C9C"/>
    <w:multiLevelType w:val="hybridMultilevel"/>
    <w:tmpl w:val="1B002D58"/>
    <w:lvl w:ilvl="0" w:tplc="E27E9AEE">
      <w:start w:val="18"/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0" w15:restartNumberingAfterBreak="0">
    <w:nsid w:val="2B157769"/>
    <w:multiLevelType w:val="hybridMultilevel"/>
    <w:tmpl w:val="02FCBA8E"/>
    <w:lvl w:ilvl="0" w:tplc="9586CEC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222" w:hanging="360"/>
      </w:pPr>
    </w:lvl>
    <w:lvl w:ilvl="2" w:tplc="1009001B" w:tentative="1">
      <w:start w:val="1"/>
      <w:numFmt w:val="lowerRoman"/>
      <w:lvlText w:val="%3."/>
      <w:lvlJc w:val="right"/>
      <w:pPr>
        <w:ind w:left="1942" w:hanging="180"/>
      </w:pPr>
    </w:lvl>
    <w:lvl w:ilvl="3" w:tplc="1009000F" w:tentative="1">
      <w:start w:val="1"/>
      <w:numFmt w:val="decimal"/>
      <w:lvlText w:val="%4."/>
      <w:lvlJc w:val="left"/>
      <w:pPr>
        <w:ind w:left="2662" w:hanging="360"/>
      </w:pPr>
    </w:lvl>
    <w:lvl w:ilvl="4" w:tplc="10090019" w:tentative="1">
      <w:start w:val="1"/>
      <w:numFmt w:val="lowerLetter"/>
      <w:lvlText w:val="%5."/>
      <w:lvlJc w:val="left"/>
      <w:pPr>
        <w:ind w:left="3382" w:hanging="360"/>
      </w:pPr>
    </w:lvl>
    <w:lvl w:ilvl="5" w:tplc="1009001B" w:tentative="1">
      <w:start w:val="1"/>
      <w:numFmt w:val="lowerRoman"/>
      <w:lvlText w:val="%6."/>
      <w:lvlJc w:val="right"/>
      <w:pPr>
        <w:ind w:left="4102" w:hanging="180"/>
      </w:pPr>
    </w:lvl>
    <w:lvl w:ilvl="6" w:tplc="1009000F" w:tentative="1">
      <w:start w:val="1"/>
      <w:numFmt w:val="decimal"/>
      <w:lvlText w:val="%7."/>
      <w:lvlJc w:val="left"/>
      <w:pPr>
        <w:ind w:left="4822" w:hanging="360"/>
      </w:pPr>
    </w:lvl>
    <w:lvl w:ilvl="7" w:tplc="10090019" w:tentative="1">
      <w:start w:val="1"/>
      <w:numFmt w:val="lowerLetter"/>
      <w:lvlText w:val="%8."/>
      <w:lvlJc w:val="left"/>
      <w:pPr>
        <w:ind w:left="5542" w:hanging="360"/>
      </w:pPr>
    </w:lvl>
    <w:lvl w:ilvl="8" w:tplc="1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326E6FBE"/>
    <w:multiLevelType w:val="hybridMultilevel"/>
    <w:tmpl w:val="40823AD8"/>
    <w:lvl w:ilvl="0" w:tplc="1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32F77B1D"/>
    <w:multiLevelType w:val="hybridMultilevel"/>
    <w:tmpl w:val="A09C20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25BD1"/>
    <w:multiLevelType w:val="hybridMultilevel"/>
    <w:tmpl w:val="37D8D2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5E5D28"/>
    <w:multiLevelType w:val="hybridMultilevel"/>
    <w:tmpl w:val="FF388CA8"/>
    <w:lvl w:ilvl="0" w:tplc="1009000F">
      <w:start w:val="1"/>
      <w:numFmt w:val="decimal"/>
      <w:lvlText w:val="%1."/>
      <w:lvlJc w:val="left"/>
      <w:pPr>
        <w:ind w:left="1514" w:hanging="360"/>
      </w:pPr>
    </w:lvl>
    <w:lvl w:ilvl="1" w:tplc="10090019">
      <w:start w:val="1"/>
      <w:numFmt w:val="lowerLetter"/>
      <w:lvlText w:val="%2."/>
      <w:lvlJc w:val="left"/>
      <w:pPr>
        <w:ind w:left="2234" w:hanging="360"/>
      </w:pPr>
    </w:lvl>
    <w:lvl w:ilvl="2" w:tplc="1009001B" w:tentative="1">
      <w:start w:val="1"/>
      <w:numFmt w:val="lowerRoman"/>
      <w:lvlText w:val="%3."/>
      <w:lvlJc w:val="right"/>
      <w:pPr>
        <w:ind w:left="2954" w:hanging="180"/>
      </w:pPr>
    </w:lvl>
    <w:lvl w:ilvl="3" w:tplc="1009000F" w:tentative="1">
      <w:start w:val="1"/>
      <w:numFmt w:val="decimal"/>
      <w:lvlText w:val="%4."/>
      <w:lvlJc w:val="left"/>
      <w:pPr>
        <w:ind w:left="3674" w:hanging="360"/>
      </w:pPr>
    </w:lvl>
    <w:lvl w:ilvl="4" w:tplc="10090019" w:tentative="1">
      <w:start w:val="1"/>
      <w:numFmt w:val="lowerLetter"/>
      <w:lvlText w:val="%5."/>
      <w:lvlJc w:val="left"/>
      <w:pPr>
        <w:ind w:left="4394" w:hanging="360"/>
      </w:pPr>
    </w:lvl>
    <w:lvl w:ilvl="5" w:tplc="1009001B" w:tentative="1">
      <w:start w:val="1"/>
      <w:numFmt w:val="lowerRoman"/>
      <w:lvlText w:val="%6."/>
      <w:lvlJc w:val="right"/>
      <w:pPr>
        <w:ind w:left="5114" w:hanging="180"/>
      </w:pPr>
    </w:lvl>
    <w:lvl w:ilvl="6" w:tplc="1009000F" w:tentative="1">
      <w:start w:val="1"/>
      <w:numFmt w:val="decimal"/>
      <w:lvlText w:val="%7."/>
      <w:lvlJc w:val="left"/>
      <w:pPr>
        <w:ind w:left="5834" w:hanging="360"/>
      </w:pPr>
    </w:lvl>
    <w:lvl w:ilvl="7" w:tplc="10090019" w:tentative="1">
      <w:start w:val="1"/>
      <w:numFmt w:val="lowerLetter"/>
      <w:lvlText w:val="%8."/>
      <w:lvlJc w:val="left"/>
      <w:pPr>
        <w:ind w:left="6554" w:hanging="360"/>
      </w:pPr>
    </w:lvl>
    <w:lvl w:ilvl="8" w:tplc="10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5" w15:restartNumberingAfterBreak="0">
    <w:nsid w:val="3935688D"/>
    <w:multiLevelType w:val="hybridMultilevel"/>
    <w:tmpl w:val="6B7CF20A"/>
    <w:lvl w:ilvl="0" w:tplc="1009000F">
      <w:start w:val="1"/>
      <w:numFmt w:val="decimal"/>
      <w:lvlText w:val="%1."/>
      <w:lvlJc w:val="left"/>
      <w:pPr>
        <w:ind w:left="436" w:hanging="360"/>
      </w:p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395A649E"/>
    <w:multiLevelType w:val="hybridMultilevel"/>
    <w:tmpl w:val="AF70F2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50B8B"/>
    <w:multiLevelType w:val="hybridMultilevel"/>
    <w:tmpl w:val="FE28115C"/>
    <w:lvl w:ilvl="0" w:tplc="1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8" w15:restartNumberingAfterBreak="0">
    <w:nsid w:val="47776D8C"/>
    <w:multiLevelType w:val="hybridMultilevel"/>
    <w:tmpl w:val="C810AC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B84198"/>
    <w:multiLevelType w:val="hybridMultilevel"/>
    <w:tmpl w:val="6DCE0806"/>
    <w:lvl w:ilvl="0" w:tplc="E27E9AEE">
      <w:start w:val="18"/>
      <w:numFmt w:val="bullet"/>
      <w:lvlText w:val="-"/>
      <w:lvlJc w:val="left"/>
      <w:pPr>
        <w:ind w:left="-208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566E706E"/>
    <w:multiLevelType w:val="hybridMultilevel"/>
    <w:tmpl w:val="06DC6642"/>
    <w:lvl w:ilvl="0" w:tplc="C9788A38">
      <w:start w:val="1"/>
      <w:numFmt w:val="decimal"/>
      <w:lvlText w:val="%1."/>
      <w:lvlJc w:val="left"/>
      <w:pPr>
        <w:ind w:left="-208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57995E3E"/>
    <w:multiLevelType w:val="hybridMultilevel"/>
    <w:tmpl w:val="274628DA"/>
    <w:lvl w:ilvl="0" w:tplc="C9788A3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96" w:hanging="360"/>
      </w:pPr>
    </w:lvl>
    <w:lvl w:ilvl="2" w:tplc="1009001B" w:tentative="1">
      <w:start w:val="1"/>
      <w:numFmt w:val="lowerRoman"/>
      <w:lvlText w:val="%3."/>
      <w:lvlJc w:val="right"/>
      <w:pPr>
        <w:ind w:left="1516" w:hanging="180"/>
      </w:pPr>
    </w:lvl>
    <w:lvl w:ilvl="3" w:tplc="1009000F" w:tentative="1">
      <w:start w:val="1"/>
      <w:numFmt w:val="decimal"/>
      <w:lvlText w:val="%4."/>
      <w:lvlJc w:val="left"/>
      <w:pPr>
        <w:ind w:left="2236" w:hanging="360"/>
      </w:pPr>
    </w:lvl>
    <w:lvl w:ilvl="4" w:tplc="10090019" w:tentative="1">
      <w:start w:val="1"/>
      <w:numFmt w:val="lowerLetter"/>
      <w:lvlText w:val="%5."/>
      <w:lvlJc w:val="left"/>
      <w:pPr>
        <w:ind w:left="2956" w:hanging="360"/>
      </w:pPr>
    </w:lvl>
    <w:lvl w:ilvl="5" w:tplc="1009001B" w:tentative="1">
      <w:start w:val="1"/>
      <w:numFmt w:val="lowerRoman"/>
      <w:lvlText w:val="%6."/>
      <w:lvlJc w:val="right"/>
      <w:pPr>
        <w:ind w:left="3676" w:hanging="180"/>
      </w:pPr>
    </w:lvl>
    <w:lvl w:ilvl="6" w:tplc="1009000F" w:tentative="1">
      <w:start w:val="1"/>
      <w:numFmt w:val="decimal"/>
      <w:lvlText w:val="%7."/>
      <w:lvlJc w:val="left"/>
      <w:pPr>
        <w:ind w:left="4396" w:hanging="360"/>
      </w:pPr>
    </w:lvl>
    <w:lvl w:ilvl="7" w:tplc="10090019" w:tentative="1">
      <w:start w:val="1"/>
      <w:numFmt w:val="lowerLetter"/>
      <w:lvlText w:val="%8."/>
      <w:lvlJc w:val="left"/>
      <w:pPr>
        <w:ind w:left="5116" w:hanging="360"/>
      </w:pPr>
    </w:lvl>
    <w:lvl w:ilvl="8" w:tplc="1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2" w15:restartNumberingAfterBreak="0">
    <w:nsid w:val="58922625"/>
    <w:multiLevelType w:val="hybridMultilevel"/>
    <w:tmpl w:val="C810AC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B20646"/>
    <w:multiLevelType w:val="hybridMultilevel"/>
    <w:tmpl w:val="ADDC70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3950CA"/>
    <w:multiLevelType w:val="hybridMultilevel"/>
    <w:tmpl w:val="15C21634"/>
    <w:lvl w:ilvl="0" w:tplc="E27E9AEE">
      <w:start w:val="18"/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5" w15:restartNumberingAfterBreak="0">
    <w:nsid w:val="60990CE8"/>
    <w:multiLevelType w:val="hybridMultilevel"/>
    <w:tmpl w:val="A596FEC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C0D79"/>
    <w:multiLevelType w:val="hybridMultilevel"/>
    <w:tmpl w:val="AC000614"/>
    <w:lvl w:ilvl="0" w:tplc="393E6D96">
      <w:start w:val="1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AC3510"/>
    <w:multiLevelType w:val="hybridMultilevel"/>
    <w:tmpl w:val="D67AB0E4"/>
    <w:lvl w:ilvl="0" w:tplc="1009000F">
      <w:start w:val="1"/>
      <w:numFmt w:val="decimal"/>
      <w:lvlText w:val="%1."/>
      <w:lvlJc w:val="left"/>
      <w:pPr>
        <w:ind w:left="1514" w:hanging="360"/>
      </w:pPr>
    </w:lvl>
    <w:lvl w:ilvl="1" w:tplc="10090019" w:tentative="1">
      <w:start w:val="1"/>
      <w:numFmt w:val="lowerLetter"/>
      <w:lvlText w:val="%2."/>
      <w:lvlJc w:val="left"/>
      <w:pPr>
        <w:ind w:left="2234" w:hanging="360"/>
      </w:pPr>
    </w:lvl>
    <w:lvl w:ilvl="2" w:tplc="1009001B" w:tentative="1">
      <w:start w:val="1"/>
      <w:numFmt w:val="lowerRoman"/>
      <w:lvlText w:val="%3."/>
      <w:lvlJc w:val="right"/>
      <w:pPr>
        <w:ind w:left="2954" w:hanging="180"/>
      </w:pPr>
    </w:lvl>
    <w:lvl w:ilvl="3" w:tplc="1009000F" w:tentative="1">
      <w:start w:val="1"/>
      <w:numFmt w:val="decimal"/>
      <w:lvlText w:val="%4."/>
      <w:lvlJc w:val="left"/>
      <w:pPr>
        <w:ind w:left="3674" w:hanging="360"/>
      </w:pPr>
    </w:lvl>
    <w:lvl w:ilvl="4" w:tplc="10090019" w:tentative="1">
      <w:start w:val="1"/>
      <w:numFmt w:val="lowerLetter"/>
      <w:lvlText w:val="%5."/>
      <w:lvlJc w:val="left"/>
      <w:pPr>
        <w:ind w:left="4394" w:hanging="360"/>
      </w:pPr>
    </w:lvl>
    <w:lvl w:ilvl="5" w:tplc="1009001B" w:tentative="1">
      <w:start w:val="1"/>
      <w:numFmt w:val="lowerRoman"/>
      <w:lvlText w:val="%6."/>
      <w:lvlJc w:val="right"/>
      <w:pPr>
        <w:ind w:left="5114" w:hanging="180"/>
      </w:pPr>
    </w:lvl>
    <w:lvl w:ilvl="6" w:tplc="1009000F" w:tentative="1">
      <w:start w:val="1"/>
      <w:numFmt w:val="decimal"/>
      <w:lvlText w:val="%7."/>
      <w:lvlJc w:val="left"/>
      <w:pPr>
        <w:ind w:left="5834" w:hanging="360"/>
      </w:pPr>
    </w:lvl>
    <w:lvl w:ilvl="7" w:tplc="10090019" w:tentative="1">
      <w:start w:val="1"/>
      <w:numFmt w:val="lowerLetter"/>
      <w:lvlText w:val="%8."/>
      <w:lvlJc w:val="left"/>
      <w:pPr>
        <w:ind w:left="6554" w:hanging="360"/>
      </w:pPr>
    </w:lvl>
    <w:lvl w:ilvl="8" w:tplc="10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28" w15:restartNumberingAfterBreak="0">
    <w:nsid w:val="686E0E68"/>
    <w:multiLevelType w:val="hybridMultilevel"/>
    <w:tmpl w:val="45287E98"/>
    <w:lvl w:ilvl="0" w:tplc="1009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9" w15:restartNumberingAfterBreak="0">
    <w:nsid w:val="6A0B0121"/>
    <w:multiLevelType w:val="hybridMultilevel"/>
    <w:tmpl w:val="1E02A8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FF149C"/>
    <w:multiLevelType w:val="hybridMultilevel"/>
    <w:tmpl w:val="C7185660"/>
    <w:lvl w:ilvl="0" w:tplc="E27E9AEE">
      <w:start w:val="18"/>
      <w:numFmt w:val="bullet"/>
      <w:lvlText w:val="-"/>
      <w:lvlJc w:val="left"/>
      <w:pPr>
        <w:ind w:left="76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"/>
  </w:num>
  <w:num w:numId="3">
    <w:abstractNumId w:val="8"/>
  </w:num>
  <w:num w:numId="4">
    <w:abstractNumId w:val="0"/>
  </w:num>
  <w:num w:numId="5">
    <w:abstractNumId w:val="26"/>
  </w:num>
  <w:num w:numId="6">
    <w:abstractNumId w:val="5"/>
  </w:num>
  <w:num w:numId="7">
    <w:abstractNumId w:val="1"/>
  </w:num>
  <w:num w:numId="8">
    <w:abstractNumId w:val="11"/>
  </w:num>
  <w:num w:numId="9">
    <w:abstractNumId w:val="21"/>
  </w:num>
  <w:num w:numId="10">
    <w:abstractNumId w:val="20"/>
  </w:num>
  <w:num w:numId="11">
    <w:abstractNumId w:val="10"/>
  </w:num>
  <w:num w:numId="12">
    <w:abstractNumId w:val="6"/>
  </w:num>
  <w:num w:numId="13">
    <w:abstractNumId w:val="7"/>
  </w:num>
  <w:num w:numId="14">
    <w:abstractNumId w:val="15"/>
  </w:num>
  <w:num w:numId="15">
    <w:abstractNumId w:val="27"/>
  </w:num>
  <w:num w:numId="16">
    <w:abstractNumId w:val="29"/>
  </w:num>
  <w:num w:numId="17">
    <w:abstractNumId w:val="18"/>
  </w:num>
  <w:num w:numId="18">
    <w:abstractNumId w:val="22"/>
  </w:num>
  <w:num w:numId="19">
    <w:abstractNumId w:val="17"/>
  </w:num>
  <w:num w:numId="20">
    <w:abstractNumId w:val="25"/>
  </w:num>
  <w:num w:numId="21">
    <w:abstractNumId w:val="14"/>
  </w:num>
  <w:num w:numId="22">
    <w:abstractNumId w:val="23"/>
  </w:num>
  <w:num w:numId="23">
    <w:abstractNumId w:val="2"/>
  </w:num>
  <w:num w:numId="24">
    <w:abstractNumId w:val="16"/>
  </w:num>
  <w:num w:numId="25">
    <w:abstractNumId w:val="9"/>
  </w:num>
  <w:num w:numId="26">
    <w:abstractNumId w:val="19"/>
  </w:num>
  <w:num w:numId="27">
    <w:abstractNumId w:val="30"/>
  </w:num>
  <w:num w:numId="28">
    <w:abstractNumId w:val="28"/>
  </w:num>
  <w:num w:numId="29">
    <w:abstractNumId w:val="13"/>
  </w:num>
  <w:num w:numId="30">
    <w:abstractNumId w:val="24"/>
  </w:num>
  <w:num w:numId="31">
    <w:abstractNumId w:val="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776"/>
    <w:rsid w:val="000041CA"/>
    <w:rsid w:val="00032667"/>
    <w:rsid w:val="00047D3D"/>
    <w:rsid w:val="000619A2"/>
    <w:rsid w:val="000805FB"/>
    <w:rsid w:val="00081D41"/>
    <w:rsid w:val="000A29A6"/>
    <w:rsid w:val="000A3173"/>
    <w:rsid w:val="000B3F37"/>
    <w:rsid w:val="000B40AB"/>
    <w:rsid w:val="000C1830"/>
    <w:rsid w:val="000C328B"/>
    <w:rsid w:val="000E0B91"/>
    <w:rsid w:val="000E0CCF"/>
    <w:rsid w:val="000E2108"/>
    <w:rsid w:val="000E3B08"/>
    <w:rsid w:val="00105BCA"/>
    <w:rsid w:val="001064F9"/>
    <w:rsid w:val="001179AC"/>
    <w:rsid w:val="001701AB"/>
    <w:rsid w:val="00172B5F"/>
    <w:rsid w:val="001774DD"/>
    <w:rsid w:val="00185F3B"/>
    <w:rsid w:val="00195B07"/>
    <w:rsid w:val="00196808"/>
    <w:rsid w:val="001A2BC7"/>
    <w:rsid w:val="001D0B2A"/>
    <w:rsid w:val="001D3BDE"/>
    <w:rsid w:val="001E4F01"/>
    <w:rsid w:val="0021593A"/>
    <w:rsid w:val="0022009E"/>
    <w:rsid w:val="002243E6"/>
    <w:rsid w:val="00230456"/>
    <w:rsid w:val="00245A93"/>
    <w:rsid w:val="00255004"/>
    <w:rsid w:val="00265058"/>
    <w:rsid w:val="002808E8"/>
    <w:rsid w:val="002978FC"/>
    <w:rsid w:val="002A1339"/>
    <w:rsid w:val="002A169D"/>
    <w:rsid w:val="002A4639"/>
    <w:rsid w:val="002B141F"/>
    <w:rsid w:val="002B5A71"/>
    <w:rsid w:val="002B74B9"/>
    <w:rsid w:val="002C20A0"/>
    <w:rsid w:val="002D07F8"/>
    <w:rsid w:val="002F01C7"/>
    <w:rsid w:val="00300CA5"/>
    <w:rsid w:val="00303116"/>
    <w:rsid w:val="00312029"/>
    <w:rsid w:val="00317F91"/>
    <w:rsid w:val="00323E4E"/>
    <w:rsid w:val="00334E6C"/>
    <w:rsid w:val="003434E2"/>
    <w:rsid w:val="00353C74"/>
    <w:rsid w:val="00390E2B"/>
    <w:rsid w:val="00393922"/>
    <w:rsid w:val="003C2F27"/>
    <w:rsid w:val="003E081A"/>
    <w:rsid w:val="003E12CD"/>
    <w:rsid w:val="003E3AC0"/>
    <w:rsid w:val="003F3ADA"/>
    <w:rsid w:val="004001B2"/>
    <w:rsid w:val="00421F6D"/>
    <w:rsid w:val="00442179"/>
    <w:rsid w:val="0045048E"/>
    <w:rsid w:val="00453970"/>
    <w:rsid w:val="00455B35"/>
    <w:rsid w:val="00467F3B"/>
    <w:rsid w:val="004770B4"/>
    <w:rsid w:val="0048708D"/>
    <w:rsid w:val="00491A20"/>
    <w:rsid w:val="004A0188"/>
    <w:rsid w:val="004A2998"/>
    <w:rsid w:val="004B04A7"/>
    <w:rsid w:val="004B2067"/>
    <w:rsid w:val="004D3E8E"/>
    <w:rsid w:val="004D55FF"/>
    <w:rsid w:val="004F1476"/>
    <w:rsid w:val="00501B1D"/>
    <w:rsid w:val="00512B68"/>
    <w:rsid w:val="00517885"/>
    <w:rsid w:val="0053527E"/>
    <w:rsid w:val="0055219F"/>
    <w:rsid w:val="00574875"/>
    <w:rsid w:val="00575CA8"/>
    <w:rsid w:val="00580C23"/>
    <w:rsid w:val="005B68B1"/>
    <w:rsid w:val="005C46D1"/>
    <w:rsid w:val="005F025F"/>
    <w:rsid w:val="005F5B3C"/>
    <w:rsid w:val="00607F5A"/>
    <w:rsid w:val="006139DB"/>
    <w:rsid w:val="00625EAA"/>
    <w:rsid w:val="00627223"/>
    <w:rsid w:val="0066251E"/>
    <w:rsid w:val="00662F59"/>
    <w:rsid w:val="00663B77"/>
    <w:rsid w:val="006843FB"/>
    <w:rsid w:val="00697C4F"/>
    <w:rsid w:val="006C2633"/>
    <w:rsid w:val="006C68EE"/>
    <w:rsid w:val="006D5B83"/>
    <w:rsid w:val="006E1F1B"/>
    <w:rsid w:val="006E493C"/>
    <w:rsid w:val="006F5B84"/>
    <w:rsid w:val="006F6F6A"/>
    <w:rsid w:val="006F7567"/>
    <w:rsid w:val="00706A5F"/>
    <w:rsid w:val="00706C0A"/>
    <w:rsid w:val="00710541"/>
    <w:rsid w:val="0072776A"/>
    <w:rsid w:val="0073278D"/>
    <w:rsid w:val="00732CE1"/>
    <w:rsid w:val="007409AB"/>
    <w:rsid w:val="007571F7"/>
    <w:rsid w:val="00771976"/>
    <w:rsid w:val="007767F3"/>
    <w:rsid w:val="007A2D6E"/>
    <w:rsid w:val="007F47B4"/>
    <w:rsid w:val="007F6AFA"/>
    <w:rsid w:val="008164FF"/>
    <w:rsid w:val="008313F4"/>
    <w:rsid w:val="00833776"/>
    <w:rsid w:val="00836EA9"/>
    <w:rsid w:val="00836F22"/>
    <w:rsid w:val="00860D1C"/>
    <w:rsid w:val="0088692C"/>
    <w:rsid w:val="008B77EC"/>
    <w:rsid w:val="008D2B1E"/>
    <w:rsid w:val="008E31B3"/>
    <w:rsid w:val="008E6A8E"/>
    <w:rsid w:val="008E6D5D"/>
    <w:rsid w:val="008F6364"/>
    <w:rsid w:val="0090653C"/>
    <w:rsid w:val="0091155B"/>
    <w:rsid w:val="009279AF"/>
    <w:rsid w:val="009467E7"/>
    <w:rsid w:val="00946F3D"/>
    <w:rsid w:val="00950DC0"/>
    <w:rsid w:val="00956762"/>
    <w:rsid w:val="00965F9E"/>
    <w:rsid w:val="00967962"/>
    <w:rsid w:val="00970294"/>
    <w:rsid w:val="00972068"/>
    <w:rsid w:val="0098589F"/>
    <w:rsid w:val="009A7EA4"/>
    <w:rsid w:val="009B5151"/>
    <w:rsid w:val="009D2F27"/>
    <w:rsid w:val="009D569C"/>
    <w:rsid w:val="009D7D59"/>
    <w:rsid w:val="00A022E0"/>
    <w:rsid w:val="00A13803"/>
    <w:rsid w:val="00A5302E"/>
    <w:rsid w:val="00A53DED"/>
    <w:rsid w:val="00A673EF"/>
    <w:rsid w:val="00A73301"/>
    <w:rsid w:val="00A768C7"/>
    <w:rsid w:val="00AB0A53"/>
    <w:rsid w:val="00AB1B9F"/>
    <w:rsid w:val="00AB3476"/>
    <w:rsid w:val="00AC1073"/>
    <w:rsid w:val="00AC6E1D"/>
    <w:rsid w:val="00AD0E69"/>
    <w:rsid w:val="00AD125E"/>
    <w:rsid w:val="00AE286D"/>
    <w:rsid w:val="00AE52F3"/>
    <w:rsid w:val="00AF291C"/>
    <w:rsid w:val="00B03802"/>
    <w:rsid w:val="00B17106"/>
    <w:rsid w:val="00B26EB3"/>
    <w:rsid w:val="00B34B19"/>
    <w:rsid w:val="00B375FC"/>
    <w:rsid w:val="00B41664"/>
    <w:rsid w:val="00B45AA8"/>
    <w:rsid w:val="00B51855"/>
    <w:rsid w:val="00B570D6"/>
    <w:rsid w:val="00B7292D"/>
    <w:rsid w:val="00B7593E"/>
    <w:rsid w:val="00B93469"/>
    <w:rsid w:val="00BA3569"/>
    <w:rsid w:val="00BA6A0D"/>
    <w:rsid w:val="00BA777D"/>
    <w:rsid w:val="00BB68A8"/>
    <w:rsid w:val="00BC4DC8"/>
    <w:rsid w:val="00BD475B"/>
    <w:rsid w:val="00C305B1"/>
    <w:rsid w:val="00C4521C"/>
    <w:rsid w:val="00C46ABB"/>
    <w:rsid w:val="00C64E0E"/>
    <w:rsid w:val="00C7742F"/>
    <w:rsid w:val="00CA1E75"/>
    <w:rsid w:val="00CC38B6"/>
    <w:rsid w:val="00CD5B7C"/>
    <w:rsid w:val="00CE1706"/>
    <w:rsid w:val="00CE50F4"/>
    <w:rsid w:val="00CE553E"/>
    <w:rsid w:val="00CE628C"/>
    <w:rsid w:val="00D34A9D"/>
    <w:rsid w:val="00D36425"/>
    <w:rsid w:val="00D43FCD"/>
    <w:rsid w:val="00D44480"/>
    <w:rsid w:val="00D4731F"/>
    <w:rsid w:val="00D6251A"/>
    <w:rsid w:val="00D75614"/>
    <w:rsid w:val="00D80794"/>
    <w:rsid w:val="00D83211"/>
    <w:rsid w:val="00DA43F8"/>
    <w:rsid w:val="00DA610B"/>
    <w:rsid w:val="00DB2389"/>
    <w:rsid w:val="00DC2BB2"/>
    <w:rsid w:val="00DC4ED4"/>
    <w:rsid w:val="00DE02E7"/>
    <w:rsid w:val="00DF5D8D"/>
    <w:rsid w:val="00DF7A94"/>
    <w:rsid w:val="00E05AD3"/>
    <w:rsid w:val="00E0750A"/>
    <w:rsid w:val="00E12792"/>
    <w:rsid w:val="00E27EE1"/>
    <w:rsid w:val="00E40C75"/>
    <w:rsid w:val="00E4186B"/>
    <w:rsid w:val="00E43801"/>
    <w:rsid w:val="00E52434"/>
    <w:rsid w:val="00E6272C"/>
    <w:rsid w:val="00E7684E"/>
    <w:rsid w:val="00E9302B"/>
    <w:rsid w:val="00ED4AA6"/>
    <w:rsid w:val="00ED6692"/>
    <w:rsid w:val="00EE307F"/>
    <w:rsid w:val="00EE48B2"/>
    <w:rsid w:val="00EE611D"/>
    <w:rsid w:val="00EE7742"/>
    <w:rsid w:val="00EF1627"/>
    <w:rsid w:val="00EF3654"/>
    <w:rsid w:val="00EF3724"/>
    <w:rsid w:val="00F02C21"/>
    <w:rsid w:val="00F241C2"/>
    <w:rsid w:val="00F34C81"/>
    <w:rsid w:val="00F3564D"/>
    <w:rsid w:val="00F42CA0"/>
    <w:rsid w:val="00F43B0C"/>
    <w:rsid w:val="00F46716"/>
    <w:rsid w:val="00F50B81"/>
    <w:rsid w:val="00F62890"/>
    <w:rsid w:val="00F63E07"/>
    <w:rsid w:val="00F83B51"/>
    <w:rsid w:val="00F91FE9"/>
    <w:rsid w:val="00F970E9"/>
    <w:rsid w:val="00FA07BE"/>
    <w:rsid w:val="00FC4772"/>
    <w:rsid w:val="00FC55A1"/>
    <w:rsid w:val="00FD0BDE"/>
    <w:rsid w:val="00FD29BE"/>
    <w:rsid w:val="00FF1A5A"/>
    <w:rsid w:val="00FF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C9BE0"/>
  <w15:chartTrackingRefBased/>
  <w15:docId w15:val="{3AF8EA9F-DB53-457A-8498-07A9F3AC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F6AFA"/>
    <w:pPr>
      <w:ind w:left="-284"/>
    </w:pPr>
    <w:rPr>
      <w:rFonts w:ascii="Arial" w:hAnsi="Arial"/>
      <w:iCs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541"/>
    <w:pPr>
      <w:spacing w:line="240" w:lineRule="auto"/>
      <w:outlineLvl w:val="0"/>
    </w:pPr>
    <w:rPr>
      <w:b/>
      <w:color w:val="000000" w:themeColor="text1"/>
      <w:sz w:val="28"/>
      <w:szCs w:val="38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8E6A8E"/>
    <w:pPr>
      <w:spacing w:before="200" w:after="60"/>
      <w:contextualSpacing/>
      <w:outlineLvl w:val="1"/>
    </w:pPr>
    <w:rPr>
      <w:rFonts w:eastAsiaTheme="majorEastAsia" w:cstheme="majorBidi"/>
      <w:bCs/>
      <w:outline/>
      <w:color w:val="auto"/>
      <w:szCs w:val="34"/>
      <w14:textOutline w14:w="9525" w14:cap="flat" w14:cmpd="sng" w14:algn="ctr">
        <w14:noFill/>
        <w14:prstDash w14:val="solid"/>
        <w14:round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A8E"/>
    <w:pPr>
      <w:spacing w:before="200" w:after="100" w:line="240" w:lineRule="auto"/>
      <w:ind w:left="0"/>
      <w:contextualSpacing/>
      <w:outlineLvl w:val="2"/>
    </w:pPr>
    <w:rPr>
      <w:rFonts w:eastAsiaTheme="majorEastAsia" w:cstheme="majorBidi"/>
      <w:b/>
      <w:bCs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01B2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CD8C06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01B2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4B4F42" w:themeColor="accent2" w:themeShade="BF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1B2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D8C06" w:themeColor="accent1" w:themeShade="BF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1B2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4B4F42" w:themeColor="accent2" w:themeShade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1B2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F8B323" w:themeColor="accent1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1B2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656A59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541"/>
    <w:rPr>
      <w:rFonts w:ascii="Arial" w:hAnsi="Arial"/>
      <w:b/>
      <w:iCs/>
      <w:color w:val="000000" w:themeColor="text1"/>
      <w:sz w:val="28"/>
      <w:szCs w:val="38"/>
    </w:rPr>
  </w:style>
  <w:style w:type="character" w:customStyle="1" w:styleId="Heading2Char">
    <w:name w:val="Heading 2 Char"/>
    <w:basedOn w:val="DefaultParagraphFont"/>
    <w:link w:val="Heading2"/>
    <w:uiPriority w:val="9"/>
    <w:rsid w:val="008E6A8E"/>
    <w:rPr>
      <w:rFonts w:ascii="Arial" w:eastAsiaTheme="majorEastAsia" w:hAnsi="Arial" w:cstheme="majorBidi"/>
      <w:b/>
      <w:bCs/>
      <w:iCs/>
      <w:outline/>
      <w:sz w:val="28"/>
      <w:szCs w:val="34"/>
      <w14:textOutline w14:w="9525" w14:cap="flat" w14:cmpd="sng" w14:algn="ctr">
        <w14:noFill/>
        <w14:prstDash w14:val="solid"/>
        <w14:round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8E6A8E"/>
    <w:rPr>
      <w:rFonts w:ascii="Arial" w:eastAsiaTheme="majorEastAsia" w:hAnsi="Arial" w:cstheme="majorBidi"/>
      <w:b/>
      <w:bCs/>
      <w:iCs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001B2"/>
    <w:rPr>
      <w:rFonts w:asciiTheme="majorHAnsi" w:eastAsiaTheme="majorEastAsia" w:hAnsiTheme="majorHAnsi" w:cstheme="majorBidi"/>
      <w:b/>
      <w:bCs/>
      <w:iCs/>
      <w:color w:val="CD8C0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01B2"/>
    <w:rPr>
      <w:rFonts w:asciiTheme="majorHAnsi" w:eastAsiaTheme="majorEastAsia" w:hAnsiTheme="majorHAnsi" w:cstheme="majorBidi"/>
      <w:bCs/>
      <w:iCs/>
      <w:caps/>
      <w:color w:val="4B4F42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1B2"/>
    <w:rPr>
      <w:rFonts w:asciiTheme="majorHAnsi" w:eastAsiaTheme="majorEastAsia" w:hAnsiTheme="majorHAnsi" w:cstheme="majorBidi"/>
      <w:iCs/>
      <w:color w:val="CD8C0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1B2"/>
    <w:rPr>
      <w:rFonts w:asciiTheme="majorHAnsi" w:eastAsiaTheme="majorEastAsia" w:hAnsiTheme="majorHAnsi" w:cstheme="majorBidi"/>
      <w:iCs/>
      <w:color w:val="4B4F42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1B2"/>
    <w:rPr>
      <w:rFonts w:asciiTheme="majorHAnsi" w:eastAsiaTheme="majorEastAsia" w:hAnsiTheme="majorHAnsi" w:cstheme="majorBidi"/>
      <w:iCs/>
      <w:color w:val="F8B323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1B2"/>
    <w:rPr>
      <w:rFonts w:asciiTheme="majorHAnsi" w:eastAsiaTheme="majorEastAsia" w:hAnsiTheme="majorHAnsi" w:cstheme="majorBidi"/>
      <w:iCs/>
      <w:smallCaps/>
      <w:color w:val="656A59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01B2"/>
    <w:rPr>
      <w:b/>
      <w:bCs/>
      <w:color w:val="4B4F42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001B2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4001B2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4001B2"/>
    <w:pPr>
      <w:spacing w:before="200" w:after="360" w:line="240" w:lineRule="auto"/>
    </w:pPr>
    <w:rPr>
      <w:rFonts w:asciiTheme="majorHAnsi" w:eastAsiaTheme="majorEastAsia" w:hAnsiTheme="majorHAnsi" w:cstheme="majorBidi"/>
      <w:color w:val="2A1A00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01B2"/>
    <w:rPr>
      <w:rFonts w:asciiTheme="majorHAnsi" w:eastAsiaTheme="majorEastAsia" w:hAnsiTheme="majorHAnsi" w:cstheme="majorBidi"/>
      <w:iCs/>
      <w:color w:val="2A1A00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4001B2"/>
    <w:rPr>
      <w:b/>
      <w:bCs/>
      <w:spacing w:val="0"/>
    </w:rPr>
  </w:style>
  <w:style w:type="character" w:styleId="Emphasis">
    <w:name w:val="Emphasis"/>
    <w:uiPriority w:val="20"/>
    <w:qFormat/>
    <w:rsid w:val="004001B2"/>
    <w:rPr>
      <w:rFonts w:eastAsiaTheme="majorEastAsia" w:cstheme="majorBidi"/>
      <w:b/>
      <w:bCs/>
      <w:color w:val="4B4F42" w:themeColor="accent2" w:themeShade="BF"/>
      <w:bdr w:val="single" w:sz="18" w:space="0" w:color="F3F3F2" w:themeColor="background2"/>
      <w:shd w:val="clear" w:color="auto" w:fill="F3F3F2" w:themeFill="background2"/>
    </w:rPr>
  </w:style>
  <w:style w:type="paragraph" w:styleId="NoSpacing">
    <w:name w:val="No Spacing"/>
    <w:basedOn w:val="Normal"/>
    <w:link w:val="NoSpacingChar"/>
    <w:uiPriority w:val="1"/>
    <w:qFormat/>
    <w:rsid w:val="004001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001B2"/>
    <w:rPr>
      <w:iCs/>
      <w:sz w:val="21"/>
      <w:szCs w:val="21"/>
    </w:rPr>
  </w:style>
  <w:style w:type="paragraph" w:styleId="ListParagraph">
    <w:name w:val="List Paragraph"/>
    <w:basedOn w:val="Normal"/>
    <w:uiPriority w:val="34"/>
    <w:qFormat/>
    <w:rsid w:val="00245A93"/>
    <w:pPr>
      <w:spacing w:before="240"/>
      <w:ind w:left="357" w:hanging="357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01B2"/>
    <w:rPr>
      <w:b/>
      <w:i/>
      <w:color w:val="656A59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4001B2"/>
    <w:rPr>
      <w:b/>
      <w:i/>
      <w:iCs/>
      <w:color w:val="656A59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1B2"/>
    <w:pPr>
      <w:pBdr>
        <w:top w:val="dotted" w:sz="8" w:space="10" w:color="656A59" w:themeColor="accent2"/>
        <w:bottom w:val="dotted" w:sz="8" w:space="10" w:color="656A59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656A59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1B2"/>
    <w:rPr>
      <w:rFonts w:asciiTheme="majorHAnsi" w:eastAsiaTheme="majorEastAsia" w:hAnsiTheme="majorHAnsi" w:cstheme="majorBidi"/>
      <w:b/>
      <w:bCs/>
      <w:i/>
      <w:iCs/>
      <w:color w:val="656A59" w:themeColor="accent2"/>
      <w:sz w:val="20"/>
      <w:szCs w:val="20"/>
    </w:rPr>
  </w:style>
  <w:style w:type="character" w:styleId="SubtleEmphasis">
    <w:name w:val="Subtle Emphasis"/>
    <w:uiPriority w:val="19"/>
    <w:qFormat/>
    <w:rsid w:val="004001B2"/>
    <w:rPr>
      <w:rFonts w:asciiTheme="majorHAnsi" w:eastAsiaTheme="majorEastAsia" w:hAnsiTheme="majorHAnsi" w:cstheme="majorBidi"/>
      <w:b/>
      <w:i/>
      <w:color w:val="F8B323" w:themeColor="accent1"/>
    </w:rPr>
  </w:style>
  <w:style w:type="character" w:styleId="IntenseEmphasis">
    <w:name w:val="Intense Emphasis"/>
    <w:uiPriority w:val="21"/>
    <w:qFormat/>
    <w:rsid w:val="004001B2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656A59" w:themeColor="accent2"/>
      <w:shd w:val="clear" w:color="auto" w:fill="656A59" w:themeFill="accent2"/>
      <w:vertAlign w:val="baseline"/>
    </w:rPr>
  </w:style>
  <w:style w:type="character" w:styleId="SubtleReference">
    <w:name w:val="Subtle Reference"/>
    <w:uiPriority w:val="31"/>
    <w:qFormat/>
    <w:rsid w:val="004001B2"/>
    <w:rPr>
      <w:i/>
      <w:iCs/>
      <w:smallCaps/>
      <w:color w:val="656A59" w:themeColor="accent2"/>
      <w:u w:color="656A59" w:themeColor="accent2"/>
    </w:rPr>
  </w:style>
  <w:style w:type="character" w:styleId="IntenseReference">
    <w:name w:val="Intense Reference"/>
    <w:uiPriority w:val="32"/>
    <w:qFormat/>
    <w:rsid w:val="004001B2"/>
    <w:rPr>
      <w:b/>
      <w:bCs/>
      <w:i/>
      <w:iCs/>
      <w:smallCaps/>
      <w:color w:val="656A59" w:themeColor="accent2"/>
      <w:u w:color="656A59" w:themeColor="accent2"/>
    </w:rPr>
  </w:style>
  <w:style w:type="character" w:styleId="BookTitle">
    <w:name w:val="Book Title"/>
    <w:uiPriority w:val="33"/>
    <w:qFormat/>
    <w:rsid w:val="004001B2"/>
    <w:rPr>
      <w:rFonts w:asciiTheme="majorHAnsi" w:eastAsiaTheme="majorEastAsia" w:hAnsiTheme="majorHAnsi" w:cstheme="majorBidi"/>
      <w:b/>
      <w:bCs/>
      <w:smallCaps/>
      <w:color w:val="656A59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01B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5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970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45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970"/>
    <w:rPr>
      <w:iCs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B91"/>
    <w:pPr>
      <w:spacing w:after="0" w:line="240" w:lineRule="auto"/>
    </w:pPr>
    <w:rPr>
      <w:rFonts w:ascii="Times New Roman" w:hAnsi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B91"/>
    <w:rPr>
      <w:rFonts w:ascii="Times New Roman" w:hAnsi="Times New Roman"/>
      <w:iCs/>
      <w:sz w:val="26"/>
      <w:szCs w:val="26"/>
    </w:rPr>
  </w:style>
  <w:style w:type="table" w:styleId="TableGrid">
    <w:name w:val="Table Grid"/>
    <w:basedOn w:val="TableNormal"/>
    <w:uiPriority w:val="39"/>
    <w:rsid w:val="00303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User">
    <w:name w:val="Heading User"/>
    <w:basedOn w:val="Normal"/>
    <w:next w:val="Normal"/>
    <w:link w:val="HeadingUserChar"/>
    <w:qFormat/>
    <w:rsid w:val="00B26EB3"/>
    <w:rPr>
      <w:b/>
      <w:sz w:val="28"/>
      <w:szCs w:val="38"/>
    </w:rPr>
  </w:style>
  <w:style w:type="character" w:customStyle="1" w:styleId="HeadingUserChar">
    <w:name w:val="Heading User Char"/>
    <w:basedOn w:val="DefaultParagraphFont"/>
    <w:link w:val="HeadingUser"/>
    <w:rsid w:val="00B26EB3"/>
    <w:rPr>
      <w:rFonts w:ascii="Arial" w:hAnsi="Arial"/>
      <w:b/>
      <w:iCs/>
      <w:sz w:val="28"/>
      <w:szCs w:val="38"/>
    </w:rPr>
  </w:style>
  <w:style w:type="character" w:styleId="Hyperlink">
    <w:name w:val="Hyperlink"/>
    <w:basedOn w:val="DefaultParagraphFont"/>
    <w:uiPriority w:val="99"/>
    <w:semiHidden/>
    <w:unhideWhenUsed/>
    <w:rsid w:val="00047D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riumf\Plain_Template.dotx" TargetMode="External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</a:majorFont>
      <a:minorFont>
        <a:latin typeface="Gill Sans MT" panose="020B0502020104020203"/>
        <a:ea typeface=""/>
        <a:cs typeface="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02E3D-574F-4700-B5D8-518095EEB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Plain_Template</Template>
  <TotalTime>1194</TotalTime>
  <Pages>9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Payne</dc:creator>
  <cp:keywords/>
  <dc:description/>
  <cp:lastModifiedBy>Ryan Payne</cp:lastModifiedBy>
  <cp:revision>190</cp:revision>
  <cp:lastPrinted>2020-05-19T19:20:00Z</cp:lastPrinted>
  <dcterms:created xsi:type="dcterms:W3CDTF">2020-05-15T17:24:00Z</dcterms:created>
  <dcterms:modified xsi:type="dcterms:W3CDTF">2020-06-02T18:06:00Z</dcterms:modified>
</cp:coreProperties>
</file>